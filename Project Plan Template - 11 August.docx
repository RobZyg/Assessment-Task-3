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59B4C" w14:textId="0C09ECB6" w:rsidR="001A5429" w:rsidRPr="00E237E8" w:rsidRDefault="001A5429" w:rsidP="001E1E58">
      <w:bookmarkStart w:id="0" w:name="_GoBack"/>
      <w:bookmarkEnd w:id="0"/>
    </w:p>
    <w:tbl>
      <w:tblPr>
        <w:tblW w:w="0" w:type="auto"/>
        <w:tblLook w:val="0600" w:firstRow="0" w:lastRow="0" w:firstColumn="0" w:lastColumn="0" w:noHBand="1" w:noVBand="1"/>
      </w:tblPr>
      <w:tblGrid>
        <w:gridCol w:w="1440"/>
        <w:gridCol w:w="900"/>
        <w:gridCol w:w="4590"/>
        <w:gridCol w:w="1350"/>
        <w:gridCol w:w="1070"/>
      </w:tblGrid>
      <w:tr w:rsidR="0092125E" w:rsidRPr="00E237E8" w14:paraId="6809F81F" w14:textId="77777777" w:rsidTr="0092125E">
        <w:tc>
          <w:tcPr>
            <w:tcW w:w="9350" w:type="dxa"/>
            <w:gridSpan w:val="5"/>
            <w:vAlign w:val="center"/>
          </w:tcPr>
          <w:p w14:paraId="19D3A913" w14:textId="5F0D1D7D" w:rsidR="0092125E" w:rsidRPr="00E237E8" w:rsidRDefault="0042781E" w:rsidP="0092125E">
            <w:pPr>
              <w:pStyle w:val="Title"/>
            </w:pPr>
            <w:r>
              <w:t>Clear Drive</w:t>
            </w:r>
          </w:p>
        </w:tc>
      </w:tr>
      <w:tr w:rsidR="0092125E" w:rsidRPr="00E237E8" w14:paraId="59BC1D19" w14:textId="77777777" w:rsidTr="0092125E">
        <w:trPr>
          <w:trHeight w:val="144"/>
        </w:trPr>
        <w:tc>
          <w:tcPr>
            <w:tcW w:w="1440" w:type="dxa"/>
            <w:shd w:val="clear" w:color="auto" w:fill="auto"/>
          </w:tcPr>
          <w:p w14:paraId="61809C45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gridSpan w:val="3"/>
            <w:shd w:val="clear" w:color="auto" w:fill="F0CDA1" w:themeFill="accent1"/>
            <w:vAlign w:val="center"/>
          </w:tcPr>
          <w:p w14:paraId="1DF7E932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4AB9ECBE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92125E" w:rsidRPr="00E237E8" w14:paraId="619AF89E" w14:textId="77777777" w:rsidTr="0092125E">
        <w:tc>
          <w:tcPr>
            <w:tcW w:w="9350" w:type="dxa"/>
            <w:gridSpan w:val="5"/>
            <w:vAlign w:val="center"/>
          </w:tcPr>
          <w:p w14:paraId="20B52D63" w14:textId="3139AF8F" w:rsidR="0092125E" w:rsidRPr="00E237E8" w:rsidRDefault="0092125E" w:rsidP="00D83966">
            <w:pPr>
              <w:pStyle w:val="Title"/>
            </w:pPr>
          </w:p>
        </w:tc>
      </w:tr>
      <w:tr w:rsidR="0092125E" w:rsidRPr="00E237E8" w14:paraId="697BA92C" w14:textId="77777777" w:rsidTr="00D83966">
        <w:trPr>
          <w:trHeight w:val="1368"/>
        </w:trPr>
        <w:tc>
          <w:tcPr>
            <w:tcW w:w="2340" w:type="dxa"/>
            <w:gridSpan w:val="2"/>
          </w:tcPr>
          <w:p w14:paraId="1140B472" w14:textId="77777777" w:rsidR="0092125E" w:rsidRPr="00E237E8" w:rsidRDefault="0092125E" w:rsidP="001E1E58"/>
        </w:tc>
        <w:tc>
          <w:tcPr>
            <w:tcW w:w="4590" w:type="dxa"/>
            <w:shd w:val="clear" w:color="auto" w:fill="F0CDA1" w:themeFill="accent1"/>
            <w:vAlign w:val="center"/>
          </w:tcPr>
          <w:p w14:paraId="7A57343B" w14:textId="77777777" w:rsidR="0092125E" w:rsidRPr="00E237E8" w:rsidRDefault="00032FE9" w:rsidP="0092125E">
            <w:pPr>
              <w:pStyle w:val="Subtitle"/>
            </w:pPr>
            <w:r>
              <w:t>P</w:t>
            </w:r>
            <w:r w:rsidR="001D2916">
              <w:t>roject</w:t>
            </w:r>
            <w:r w:rsidR="0089181A">
              <w:t xml:space="preserve"> Plan</w:t>
            </w:r>
          </w:p>
        </w:tc>
        <w:tc>
          <w:tcPr>
            <w:tcW w:w="2420" w:type="dxa"/>
            <w:gridSpan w:val="2"/>
          </w:tcPr>
          <w:p w14:paraId="7E7BABD3" w14:textId="77777777" w:rsidR="0092125E" w:rsidRPr="00E237E8" w:rsidRDefault="0092125E" w:rsidP="001E1E58"/>
        </w:tc>
      </w:tr>
    </w:tbl>
    <w:p w14:paraId="4815F000" w14:textId="77777777" w:rsidR="00066DE2" w:rsidRPr="00E237E8" w:rsidRDefault="001A5429" w:rsidP="0092125E">
      <w:r w:rsidRPr="00E237E8">
        <w:t xml:space="preserve"> </w:t>
      </w:r>
    </w:p>
    <w:p w14:paraId="0CA502E0" w14:textId="77777777" w:rsidR="00066DE2" w:rsidRPr="00E237E8" w:rsidRDefault="00066DE2" w:rsidP="00066DE2">
      <w:pPr>
        <w:sectPr w:rsidR="00066DE2" w:rsidRPr="00E237E8" w:rsidSect="00AC4859">
          <w:headerReference w:type="default" r:id="rId11"/>
          <w:headerReference w:type="first" r:id="rId12"/>
          <w:footerReference w:type="first" r:id="rId13"/>
          <w:pgSz w:w="12240" w:h="15840" w:code="1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</w:rPr>
      </w:sdtEndPr>
      <w:sdtContent>
        <w:p w14:paraId="316BFACE" w14:textId="77777777" w:rsidR="001E1E58" w:rsidRPr="00E237E8" w:rsidRDefault="00493EC0" w:rsidP="003F13B0">
          <w:pPr>
            <w:pStyle w:val="TOCHeading"/>
          </w:pPr>
          <w:r w:rsidRPr="00E237E8">
            <w:t>TABLE OF CONTENTS</w:t>
          </w:r>
        </w:p>
        <w:p w14:paraId="15B5C6BF" w14:textId="126C097B" w:rsidR="004E5DD4" w:rsidRDefault="001E1E58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r w:rsidRPr="00E237E8">
            <w:rPr>
              <w:b/>
              <w:bCs/>
              <w:noProof/>
            </w:rPr>
            <w:fldChar w:fldCharType="begin"/>
          </w:r>
          <w:r w:rsidRPr="00E237E8">
            <w:rPr>
              <w:b/>
              <w:bCs/>
              <w:noProof/>
            </w:rPr>
            <w:instrText xml:space="preserve"> TOC \o "1-3" \h \z \u </w:instrText>
          </w:r>
          <w:r w:rsidRPr="00E237E8">
            <w:rPr>
              <w:b/>
              <w:bCs/>
              <w:noProof/>
            </w:rPr>
            <w:fldChar w:fldCharType="separate"/>
          </w:r>
          <w:hyperlink w:anchor="_Toc16411906" w:history="1">
            <w:r w:rsidR="004E5DD4" w:rsidRPr="00BF2B46">
              <w:rPr>
                <w:rStyle w:val="Hyperlink"/>
                <w:noProof/>
              </w:rPr>
              <w:t>Introduction</w:t>
            </w:r>
            <w:r w:rsidR="004E5DD4">
              <w:rPr>
                <w:noProof/>
                <w:webHidden/>
              </w:rPr>
              <w:tab/>
            </w:r>
            <w:r w:rsidR="004E5DD4">
              <w:rPr>
                <w:noProof/>
                <w:webHidden/>
              </w:rPr>
              <w:fldChar w:fldCharType="begin"/>
            </w:r>
            <w:r w:rsidR="004E5DD4">
              <w:rPr>
                <w:noProof/>
                <w:webHidden/>
              </w:rPr>
              <w:instrText xml:space="preserve"> PAGEREF _Toc16411906 \h </w:instrText>
            </w:r>
            <w:r w:rsidR="004E5DD4">
              <w:rPr>
                <w:noProof/>
                <w:webHidden/>
              </w:rPr>
            </w:r>
            <w:r w:rsidR="004E5DD4">
              <w:rPr>
                <w:noProof/>
                <w:webHidden/>
              </w:rPr>
              <w:fldChar w:fldCharType="separate"/>
            </w:r>
            <w:r w:rsidR="004E5DD4">
              <w:rPr>
                <w:noProof/>
                <w:webHidden/>
              </w:rPr>
              <w:t>3</w:t>
            </w:r>
            <w:r w:rsidR="004E5DD4">
              <w:rPr>
                <w:noProof/>
                <w:webHidden/>
              </w:rPr>
              <w:fldChar w:fldCharType="end"/>
            </w:r>
          </w:hyperlink>
        </w:p>
        <w:p w14:paraId="79964DF9" w14:textId="6AF9E942" w:rsidR="004E5DD4" w:rsidRDefault="004E5DD4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07" w:history="1">
            <w:r w:rsidRPr="00BF2B4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The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A3954" w14:textId="6B184F52" w:rsidR="004E5DD4" w:rsidRDefault="004E5DD4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08" w:history="1">
            <w:r w:rsidRPr="00BF2B4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0655" w14:textId="4AD3B9BE" w:rsidR="004E5DD4" w:rsidRDefault="004E5DD4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09" w:history="1">
            <w:r w:rsidRPr="00BF2B4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Detailed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DDB46" w14:textId="3791C466" w:rsidR="004E5DD4" w:rsidRDefault="004E5DD4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0" w:history="1">
            <w:r w:rsidRPr="00BF2B4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1D197" w14:textId="679D3E75" w:rsidR="004E5DD4" w:rsidRDefault="004E5DD4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1" w:history="1">
            <w:r w:rsidRPr="00BF2B4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Plans and 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5A6E" w14:textId="021C5C0F" w:rsidR="004E5DD4" w:rsidRDefault="004E5DD4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2" w:history="1">
            <w:r w:rsidRPr="00BF2B4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4203B" w14:textId="452805C8" w:rsidR="004E5DD4" w:rsidRDefault="004E5DD4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3" w:history="1">
            <w:r w:rsidRPr="00BF2B46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Scope and Limits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2B10" w14:textId="31E14855" w:rsidR="004E5DD4" w:rsidRDefault="004E5DD4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4" w:history="1">
            <w:r w:rsidRPr="00BF2B46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Tools and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1BE0F" w14:textId="45DE0D6D" w:rsidR="004E5DD4" w:rsidRDefault="004E5DD4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5" w:history="1">
            <w:r w:rsidRPr="00BF2B46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51699" w14:textId="71B31E4C" w:rsidR="004E5DD4" w:rsidRDefault="004E5DD4">
          <w:pPr>
            <w:pStyle w:val="TOC1"/>
            <w:tabs>
              <w:tab w:val="left" w:pos="66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6" w:history="1">
            <w:r w:rsidRPr="00BF2B46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Timeframe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0BA8F" w14:textId="0138D88C" w:rsidR="004E5DD4" w:rsidRDefault="004E5DD4">
          <w:pPr>
            <w:pStyle w:val="TOC1"/>
            <w:tabs>
              <w:tab w:val="left" w:pos="66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7" w:history="1">
            <w:r w:rsidRPr="00BF2B46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1C4A9" w14:textId="5044938F" w:rsidR="004E5DD4" w:rsidRDefault="004E5DD4">
          <w:pPr>
            <w:pStyle w:val="TOC1"/>
            <w:tabs>
              <w:tab w:val="left" w:pos="66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8" w:history="1">
            <w:r w:rsidRPr="00BF2B46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Group Processes and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5086" w14:textId="7B8789CF" w:rsidR="004E5DD4" w:rsidRDefault="004E5DD4">
          <w:pPr>
            <w:pStyle w:val="TOC1"/>
            <w:tabs>
              <w:tab w:val="left" w:pos="66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19" w:history="1">
            <w:r w:rsidRPr="00BF2B46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Skills and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80950" w14:textId="47FDBCBB" w:rsidR="004E5DD4" w:rsidRDefault="004E5DD4">
          <w:pPr>
            <w:pStyle w:val="TOC1"/>
            <w:tabs>
              <w:tab w:val="left" w:pos="66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20" w:history="1">
            <w:r w:rsidRPr="00BF2B46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9F35D" w14:textId="493C5B85" w:rsidR="004E5DD4" w:rsidRDefault="004E5DD4">
          <w:pPr>
            <w:pStyle w:val="TOC1"/>
            <w:tabs>
              <w:tab w:val="left" w:pos="66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lang w:val="en-AU" w:eastAsia="en-AU"/>
            </w:rPr>
          </w:pPr>
          <w:hyperlink w:anchor="_Toc16411921" w:history="1">
            <w:r w:rsidRPr="00BF2B46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  <w:color w:val="auto"/>
                <w:sz w:val="22"/>
                <w:lang w:val="en-AU" w:eastAsia="en-AU"/>
              </w:rPr>
              <w:tab/>
            </w:r>
            <w:r w:rsidRPr="00BF2B46">
              <w:rPr>
                <w:rStyle w:val="Hyperlink"/>
                <w:noProof/>
              </w:rPr>
              <w:t>Group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E5006" w14:textId="56BC6D31" w:rsidR="001E1E58" w:rsidRPr="00E237E8" w:rsidRDefault="001E1E58" w:rsidP="00974BF8">
          <w:pPr>
            <w:tabs>
              <w:tab w:val="left" w:pos="5670"/>
            </w:tabs>
            <w:ind w:left="5103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2140A191" w14:textId="77777777" w:rsidR="000A7626" w:rsidRPr="00E237E8" w:rsidRDefault="000A7626" w:rsidP="000A7626"/>
    <w:p w14:paraId="4782F1AC" w14:textId="77777777" w:rsidR="000A7626" w:rsidRPr="00E237E8" w:rsidRDefault="000A7626" w:rsidP="000A7626">
      <w:pPr>
        <w:sectPr w:rsidR="000A7626" w:rsidRPr="00E237E8" w:rsidSect="00AC4859">
          <w:footerReference w:type="first" r:id="rId14"/>
          <w:pgSz w:w="12240" w:h="15840" w:code="1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bookmarkStart w:id="1" w:name="_Toc16411906"/>
    <w:p w14:paraId="057E1D98" w14:textId="77777777" w:rsidR="001E1E58" w:rsidRPr="00E237E8" w:rsidRDefault="00520722" w:rsidP="0003123C">
      <w:pPr>
        <w:pStyle w:val="Heading1"/>
      </w:pPr>
      <w:sdt>
        <w:sdtPr>
          <w:id w:val="1498622095"/>
          <w:placeholder>
            <w:docPart w:val="1E643F5E6632454B898117C1E88237E0"/>
          </w:placeholder>
          <w:temporary/>
          <w:showingPlcHdr/>
          <w15:appearance w15:val="hidden"/>
        </w:sdtPr>
        <w:sdtEndPr/>
        <w:sdtContent>
          <w:r w:rsidR="00347AF5" w:rsidRPr="00E237E8">
            <w:t>Introduction</w:t>
          </w:r>
        </w:sdtContent>
      </w:sdt>
      <w:bookmarkEnd w:id="1"/>
    </w:p>
    <w:p w14:paraId="56D5F89B" w14:textId="4BA02CD0" w:rsidR="001E1E58" w:rsidRPr="00E237E8" w:rsidRDefault="001E1E58" w:rsidP="000612A6"/>
    <w:p w14:paraId="69AF2D92" w14:textId="77777777" w:rsidR="0003123C" w:rsidRPr="00E237E8" w:rsidRDefault="0003123C" w:rsidP="00974DD3">
      <w:pPr>
        <w:spacing w:before="0" w:after="0"/>
      </w:pPr>
    </w:p>
    <w:p w14:paraId="00743407" w14:textId="77777777" w:rsidR="0003123C" w:rsidRPr="00E237E8" w:rsidRDefault="0003123C" w:rsidP="00974DD3">
      <w:pPr>
        <w:spacing w:before="0" w:after="0"/>
        <w:sectPr w:rsidR="0003123C" w:rsidRPr="00E237E8" w:rsidSect="00AC4859">
          <w:headerReference w:type="default" r:id="rId15"/>
          <w:footerReference w:type="default" r:id="rId16"/>
          <w:headerReference w:type="first" r:id="rId17"/>
          <w:footerReference w:type="first" r:id="rId18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</w:p>
    <w:p w14:paraId="04FC98EF" w14:textId="790B574B" w:rsidR="0003123C" w:rsidRDefault="008E0600" w:rsidP="00BA31C4">
      <w:pPr>
        <w:pStyle w:val="Heading1"/>
        <w:numPr>
          <w:ilvl w:val="0"/>
          <w:numId w:val="18"/>
        </w:numPr>
        <w:tabs>
          <w:tab w:val="left" w:pos="284"/>
        </w:tabs>
        <w:ind w:left="0" w:firstLine="0"/>
      </w:pPr>
      <w:bookmarkStart w:id="2" w:name="_Toc16411907"/>
      <w:r>
        <w:lastRenderedPageBreak/>
        <w:t>The Team</w:t>
      </w:r>
      <w:bookmarkEnd w:id="2"/>
    </w:p>
    <w:p w14:paraId="4320E2CA" w14:textId="5FA933AD" w:rsidR="008E0600" w:rsidRDefault="008E0600" w:rsidP="008E0600"/>
    <w:p w14:paraId="79305AF2" w14:textId="17C1B397" w:rsidR="008E0600" w:rsidRDefault="008E0600" w:rsidP="008E0600"/>
    <w:p w14:paraId="7D135CA4" w14:textId="2B0A138D" w:rsidR="008E0600" w:rsidRDefault="008E0600" w:rsidP="008E0600"/>
    <w:p w14:paraId="3C9CE223" w14:textId="2FE340BA" w:rsidR="008E0600" w:rsidRDefault="008E0600" w:rsidP="008E0600"/>
    <w:p w14:paraId="3C36DBF7" w14:textId="04CB40FC" w:rsidR="008E0600" w:rsidRDefault="008E0600" w:rsidP="008E0600"/>
    <w:p w14:paraId="0488B6E0" w14:textId="519D47BF" w:rsidR="008E0600" w:rsidRDefault="008E0600" w:rsidP="008E0600"/>
    <w:p w14:paraId="19D64786" w14:textId="2DD33696" w:rsidR="008E0600" w:rsidRDefault="008E0600" w:rsidP="008E0600"/>
    <w:p w14:paraId="1AE1D8B5" w14:textId="40A857B2" w:rsidR="008E0600" w:rsidRDefault="008E0600" w:rsidP="008E0600"/>
    <w:p w14:paraId="15390DBA" w14:textId="5513B621" w:rsidR="008E0600" w:rsidRDefault="008E0600" w:rsidP="008E0600"/>
    <w:p w14:paraId="703EF510" w14:textId="2955523D" w:rsidR="008E0600" w:rsidRDefault="008E0600" w:rsidP="008E0600"/>
    <w:p w14:paraId="4940B51E" w14:textId="77777777" w:rsidR="008E0600" w:rsidRPr="008E0600" w:rsidRDefault="008E0600" w:rsidP="008E0600"/>
    <w:p w14:paraId="67D900CF" w14:textId="7D98AACB" w:rsidR="00BA31C4" w:rsidRPr="00A6266A" w:rsidRDefault="00A6266A" w:rsidP="00BA31C4">
      <w:pPr>
        <w:pStyle w:val="Heading1"/>
        <w:numPr>
          <w:ilvl w:val="0"/>
          <w:numId w:val="18"/>
        </w:numPr>
        <w:ind w:left="0" w:firstLine="0"/>
      </w:pPr>
      <w:bookmarkStart w:id="3" w:name="_Toc16411908"/>
      <w:r w:rsidRPr="00A6266A">
        <w:t>Project description</w:t>
      </w:r>
      <w:bookmarkEnd w:id="3"/>
    </w:p>
    <w:p w14:paraId="2B4117F6" w14:textId="77777777" w:rsidR="00D27AF8" w:rsidRPr="00E237E8" w:rsidRDefault="00D27AF8" w:rsidP="0003123C">
      <w:pPr>
        <w:sectPr w:rsidR="00D27AF8" w:rsidRPr="00E237E8" w:rsidSect="00AC4859">
          <w:headerReference w:type="default" r:id="rId19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</w:p>
    <w:p w14:paraId="7B410E4F" w14:textId="58B6E67B" w:rsidR="00D27AF8" w:rsidRPr="00E237E8" w:rsidRDefault="00DD1ACA" w:rsidP="0003123C">
      <w:pPr>
        <w:pStyle w:val="Heading1"/>
        <w:numPr>
          <w:ilvl w:val="0"/>
          <w:numId w:val="18"/>
        </w:numPr>
        <w:ind w:left="0" w:firstLine="0"/>
      </w:pPr>
      <w:bookmarkStart w:id="4" w:name="_Toc16411909"/>
      <w:r>
        <w:lastRenderedPageBreak/>
        <w:t>D</w:t>
      </w:r>
      <w:r w:rsidR="00F7781A">
        <w:t xml:space="preserve">etailed </w:t>
      </w:r>
      <w:r>
        <w:t>D</w:t>
      </w:r>
      <w:r w:rsidR="00F7781A">
        <w:t>escription</w:t>
      </w:r>
      <w:bookmarkEnd w:id="4"/>
    </w:p>
    <w:p w14:paraId="4BC8938F" w14:textId="711D2BD0" w:rsidR="00D27AF8" w:rsidRDefault="00D27AF8" w:rsidP="00487480"/>
    <w:p w14:paraId="0726BB69" w14:textId="5054EBCB" w:rsidR="00213DE7" w:rsidRDefault="00213DE7" w:rsidP="00487480"/>
    <w:p w14:paraId="64E69E37" w14:textId="7E508B27" w:rsidR="00213DE7" w:rsidRDefault="00213DE7" w:rsidP="00487480"/>
    <w:p w14:paraId="72F75BF0" w14:textId="168F014C" w:rsidR="00213DE7" w:rsidRDefault="00213DE7" w:rsidP="00487480"/>
    <w:p w14:paraId="073184DF" w14:textId="77777777" w:rsidR="00213DE7" w:rsidRDefault="00213DE7" w:rsidP="00487480"/>
    <w:p w14:paraId="15913751" w14:textId="05BA7569" w:rsidR="00213DE7" w:rsidRDefault="00213DE7" w:rsidP="00487480"/>
    <w:p w14:paraId="2B7929FB" w14:textId="64452448" w:rsidR="00D27AF8" w:rsidRPr="00E237E8" w:rsidRDefault="000F7429" w:rsidP="00E53724">
      <w:pPr>
        <w:pStyle w:val="Heading1"/>
        <w:numPr>
          <w:ilvl w:val="0"/>
          <w:numId w:val="18"/>
        </w:numPr>
        <w:ind w:left="0" w:firstLine="0"/>
      </w:pPr>
      <w:bookmarkStart w:id="5" w:name="_Toc16411910"/>
      <w:r>
        <w:t>Aims</w:t>
      </w:r>
      <w:bookmarkEnd w:id="5"/>
    </w:p>
    <w:p w14:paraId="542EEFB4" w14:textId="77777777" w:rsidR="003E78A7" w:rsidRPr="00E237E8" w:rsidRDefault="003E78A7" w:rsidP="003E78A7">
      <w:pPr>
        <w:pStyle w:val="ListBullet"/>
        <w:numPr>
          <w:ilvl w:val="0"/>
          <w:numId w:val="0"/>
        </w:numPr>
        <w:ind w:left="340" w:hanging="340"/>
      </w:pPr>
    </w:p>
    <w:p w14:paraId="14A23157" w14:textId="6BEC0232" w:rsidR="003E78A7" w:rsidRDefault="003E78A7" w:rsidP="003E78A7">
      <w:pPr>
        <w:pStyle w:val="ListBullet"/>
        <w:numPr>
          <w:ilvl w:val="0"/>
          <w:numId w:val="0"/>
        </w:numPr>
        <w:ind w:left="340" w:hanging="340"/>
      </w:pPr>
    </w:p>
    <w:p w14:paraId="581D1A78" w14:textId="77777777" w:rsidR="00675775" w:rsidRDefault="00675775" w:rsidP="003E78A7">
      <w:pPr>
        <w:pStyle w:val="ListBullet"/>
        <w:numPr>
          <w:ilvl w:val="0"/>
          <w:numId w:val="0"/>
        </w:numPr>
        <w:ind w:left="340" w:hanging="340"/>
      </w:pPr>
    </w:p>
    <w:p w14:paraId="48CE84D2" w14:textId="77777777" w:rsidR="00213DE7" w:rsidRDefault="00213DE7" w:rsidP="003E78A7">
      <w:pPr>
        <w:pStyle w:val="ListBullet"/>
        <w:numPr>
          <w:ilvl w:val="0"/>
          <w:numId w:val="0"/>
        </w:numPr>
        <w:ind w:left="340" w:hanging="340"/>
      </w:pPr>
    </w:p>
    <w:p w14:paraId="7379681A" w14:textId="13248CE6" w:rsidR="003E78A7" w:rsidRPr="00E237E8" w:rsidRDefault="006A67FF" w:rsidP="00043FFE">
      <w:pPr>
        <w:pStyle w:val="Heading1"/>
        <w:numPr>
          <w:ilvl w:val="0"/>
          <w:numId w:val="18"/>
        </w:numPr>
        <w:ind w:left="0" w:firstLine="0"/>
      </w:pPr>
      <w:bookmarkStart w:id="6" w:name="_Toc16411911"/>
      <w:r>
        <w:t>Plans and progress</w:t>
      </w:r>
      <w:bookmarkEnd w:id="6"/>
    </w:p>
    <w:p w14:paraId="20DC4FA5" w14:textId="77777777" w:rsidR="00DE65A2" w:rsidRDefault="00DE65A2" w:rsidP="00974DD3">
      <w:pPr>
        <w:spacing w:before="0" w:after="0"/>
        <w:rPr>
          <w:rFonts w:asciiTheme="majorHAnsi" w:eastAsiaTheme="majorEastAsia" w:hAnsiTheme="majorHAnsi" w:cstheme="majorBidi"/>
          <w:b/>
          <w:caps/>
          <w:color w:val="107082" w:themeColor="accent2"/>
          <w:sz w:val="44"/>
          <w:szCs w:val="32"/>
        </w:rPr>
      </w:pPr>
    </w:p>
    <w:p w14:paraId="6A899688" w14:textId="77777777" w:rsidR="00775B09" w:rsidRPr="00775B09" w:rsidRDefault="00775B09" w:rsidP="00775B09"/>
    <w:p w14:paraId="0C782BFB" w14:textId="6F8D536B" w:rsidR="00775B09" w:rsidRDefault="00775B09" w:rsidP="00775B09">
      <w:pPr>
        <w:tabs>
          <w:tab w:val="left" w:pos="3540"/>
        </w:tabs>
      </w:pPr>
      <w:r>
        <w:tab/>
      </w:r>
    </w:p>
    <w:p w14:paraId="1BC62A4E" w14:textId="77777777" w:rsidR="00675775" w:rsidRDefault="00675775" w:rsidP="00775B09">
      <w:pPr>
        <w:tabs>
          <w:tab w:val="left" w:pos="3540"/>
        </w:tabs>
      </w:pPr>
    </w:p>
    <w:p w14:paraId="1464ABAC" w14:textId="751AAD56" w:rsidR="00775B09" w:rsidRDefault="00775B09" w:rsidP="00775B09">
      <w:pPr>
        <w:tabs>
          <w:tab w:val="left" w:pos="3540"/>
        </w:tabs>
      </w:pPr>
    </w:p>
    <w:p w14:paraId="5034F504" w14:textId="31B69B8B" w:rsidR="004B6915" w:rsidRPr="00E237E8" w:rsidRDefault="004B6915" w:rsidP="004B6915">
      <w:pPr>
        <w:pStyle w:val="Heading1"/>
        <w:numPr>
          <w:ilvl w:val="0"/>
          <w:numId w:val="18"/>
        </w:numPr>
        <w:ind w:left="0" w:firstLine="0"/>
      </w:pPr>
      <w:bookmarkStart w:id="7" w:name="_Toc16411912"/>
      <w:r>
        <w:t>Roles</w:t>
      </w:r>
      <w:bookmarkEnd w:id="7"/>
    </w:p>
    <w:p w14:paraId="1AA88707" w14:textId="4579F684" w:rsidR="004B6915" w:rsidRDefault="004B6915" w:rsidP="004B6915">
      <w:pPr>
        <w:pStyle w:val="ListBullet"/>
        <w:numPr>
          <w:ilvl w:val="0"/>
          <w:numId w:val="0"/>
        </w:numPr>
        <w:ind w:left="340"/>
      </w:pPr>
    </w:p>
    <w:p w14:paraId="72F309AE" w14:textId="70C74F58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293BDBFB" w14:textId="7872ED25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6C0090C9" w14:textId="6CBF6208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0520C638" w14:textId="77777777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4E50D296" w14:textId="77777777" w:rsidR="004B6915" w:rsidRDefault="004B6915" w:rsidP="004B6915">
      <w:pPr>
        <w:pStyle w:val="ListBullet"/>
        <w:numPr>
          <w:ilvl w:val="0"/>
          <w:numId w:val="0"/>
        </w:numPr>
        <w:ind w:left="340"/>
      </w:pPr>
    </w:p>
    <w:p w14:paraId="0DABA36E" w14:textId="3F070482" w:rsidR="004B6915" w:rsidRPr="00E237E8" w:rsidRDefault="004B6915" w:rsidP="004B6915">
      <w:pPr>
        <w:pStyle w:val="Heading1"/>
        <w:numPr>
          <w:ilvl w:val="0"/>
          <w:numId w:val="18"/>
        </w:numPr>
        <w:ind w:left="0" w:firstLine="0"/>
      </w:pPr>
      <w:bookmarkStart w:id="8" w:name="_Toc16411913"/>
      <w:r>
        <w:t>Scope and Limits</w:t>
      </w:r>
      <w:bookmarkEnd w:id="8"/>
    </w:p>
    <w:p w14:paraId="0CA96BC3" w14:textId="33FFD27A" w:rsidR="004B6915" w:rsidRDefault="004B6915" w:rsidP="004B6915">
      <w:pPr>
        <w:pStyle w:val="ListBullet"/>
        <w:numPr>
          <w:ilvl w:val="0"/>
          <w:numId w:val="0"/>
        </w:numPr>
        <w:ind w:left="340"/>
      </w:pPr>
    </w:p>
    <w:p w14:paraId="783A5DC5" w14:textId="722C4B65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28555336" w14:textId="6C65F949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1F1947FA" w14:textId="27EB0F5F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7FB98946" w14:textId="77777777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5A97BF2D" w14:textId="77777777" w:rsidR="004B6915" w:rsidRDefault="004B6915" w:rsidP="004B6915">
      <w:pPr>
        <w:pStyle w:val="ListBullet"/>
        <w:numPr>
          <w:ilvl w:val="0"/>
          <w:numId w:val="0"/>
        </w:numPr>
        <w:ind w:left="340"/>
      </w:pPr>
    </w:p>
    <w:p w14:paraId="0A8E090D" w14:textId="6B6108E2" w:rsidR="004B6915" w:rsidRPr="00E237E8" w:rsidRDefault="004B6915" w:rsidP="004B6915">
      <w:pPr>
        <w:pStyle w:val="Heading1"/>
        <w:numPr>
          <w:ilvl w:val="0"/>
          <w:numId w:val="18"/>
        </w:numPr>
        <w:ind w:left="0" w:firstLine="0"/>
      </w:pPr>
      <w:bookmarkStart w:id="9" w:name="_Toc16411914"/>
      <w:r>
        <w:t>Tools</w:t>
      </w:r>
      <w:r w:rsidR="00E51A3C">
        <w:t xml:space="preserve"> and technologies</w:t>
      </w:r>
      <w:bookmarkEnd w:id="9"/>
    </w:p>
    <w:p w14:paraId="05FDFA30" w14:textId="756F5A79" w:rsidR="004B6915" w:rsidRDefault="004B6915" w:rsidP="004B6915">
      <w:pPr>
        <w:pStyle w:val="ListBullet"/>
        <w:numPr>
          <w:ilvl w:val="0"/>
          <w:numId w:val="0"/>
        </w:numPr>
        <w:ind w:left="340"/>
      </w:pPr>
    </w:p>
    <w:p w14:paraId="4BEEBB0F" w14:textId="60857479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7AD22E8E" w14:textId="6C50ED4D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77AC9C94" w14:textId="77777777" w:rsidR="00775B09" w:rsidRDefault="00775B09" w:rsidP="004B6915">
      <w:pPr>
        <w:pStyle w:val="ListBullet"/>
        <w:numPr>
          <w:ilvl w:val="0"/>
          <w:numId w:val="0"/>
        </w:numPr>
        <w:ind w:left="340"/>
      </w:pPr>
    </w:p>
    <w:p w14:paraId="7B73BB55" w14:textId="77777777" w:rsidR="004B6915" w:rsidRDefault="004B6915" w:rsidP="004B6915">
      <w:pPr>
        <w:pStyle w:val="ListBullet"/>
        <w:numPr>
          <w:ilvl w:val="0"/>
          <w:numId w:val="0"/>
        </w:numPr>
        <w:ind w:left="340"/>
      </w:pPr>
    </w:p>
    <w:p w14:paraId="1C8CFAE4" w14:textId="77777777" w:rsidR="004B6915" w:rsidRPr="00E237E8" w:rsidRDefault="004B6915" w:rsidP="006A67FF">
      <w:pPr>
        <w:pStyle w:val="ListBullet"/>
        <w:numPr>
          <w:ilvl w:val="0"/>
          <w:numId w:val="0"/>
        </w:numPr>
        <w:ind w:left="340"/>
      </w:pPr>
    </w:p>
    <w:p w14:paraId="793E7C95" w14:textId="77777777" w:rsidR="00026EAE" w:rsidRDefault="00026EAE" w:rsidP="00026EAE">
      <w:pPr>
        <w:pStyle w:val="ListBullet"/>
        <w:numPr>
          <w:ilvl w:val="0"/>
          <w:numId w:val="0"/>
        </w:numPr>
        <w:ind w:left="340" w:hanging="340"/>
      </w:pPr>
    </w:p>
    <w:p w14:paraId="6D3E608E" w14:textId="77777777" w:rsidR="00026EAE" w:rsidRPr="00E237E8" w:rsidRDefault="003F05E1" w:rsidP="00B37B3B">
      <w:pPr>
        <w:pStyle w:val="Heading1"/>
        <w:numPr>
          <w:ilvl w:val="0"/>
          <w:numId w:val="18"/>
        </w:numPr>
        <w:ind w:left="0" w:firstLine="0"/>
      </w:pPr>
      <w:bookmarkStart w:id="10" w:name="_Toc16411915"/>
      <w:r>
        <w:t>Testing</w:t>
      </w:r>
      <w:bookmarkEnd w:id="10"/>
    </w:p>
    <w:p w14:paraId="1EE4B7A6" w14:textId="5B2A0C27" w:rsidR="003F05E1" w:rsidRDefault="003F05E1" w:rsidP="003F05E1">
      <w:pPr>
        <w:pStyle w:val="ListBullet"/>
        <w:numPr>
          <w:ilvl w:val="0"/>
          <w:numId w:val="0"/>
        </w:numPr>
        <w:ind w:left="340" w:hanging="340"/>
      </w:pPr>
    </w:p>
    <w:p w14:paraId="77211BDE" w14:textId="0292E707" w:rsidR="00775B09" w:rsidRDefault="00775B09" w:rsidP="003F05E1">
      <w:pPr>
        <w:pStyle w:val="ListBullet"/>
        <w:numPr>
          <w:ilvl w:val="0"/>
          <w:numId w:val="0"/>
        </w:numPr>
        <w:ind w:left="340" w:hanging="340"/>
      </w:pPr>
    </w:p>
    <w:p w14:paraId="58B599A2" w14:textId="36BE43F4" w:rsidR="00775B09" w:rsidRDefault="00775B09" w:rsidP="003F05E1">
      <w:pPr>
        <w:pStyle w:val="ListBullet"/>
        <w:numPr>
          <w:ilvl w:val="0"/>
          <w:numId w:val="0"/>
        </w:numPr>
        <w:ind w:left="340" w:hanging="340"/>
      </w:pPr>
    </w:p>
    <w:p w14:paraId="3C41BF9B" w14:textId="4C8B45EF" w:rsidR="00775B09" w:rsidRDefault="00775B09" w:rsidP="003F05E1">
      <w:pPr>
        <w:pStyle w:val="ListBullet"/>
        <w:numPr>
          <w:ilvl w:val="0"/>
          <w:numId w:val="0"/>
        </w:numPr>
        <w:ind w:left="340" w:hanging="340"/>
      </w:pPr>
    </w:p>
    <w:p w14:paraId="1606B8E5" w14:textId="32021E6B" w:rsidR="00775B09" w:rsidRDefault="00775B09" w:rsidP="003F05E1">
      <w:pPr>
        <w:pStyle w:val="ListBullet"/>
        <w:numPr>
          <w:ilvl w:val="0"/>
          <w:numId w:val="0"/>
        </w:numPr>
        <w:ind w:left="340" w:hanging="340"/>
      </w:pPr>
    </w:p>
    <w:p w14:paraId="1655C9E9" w14:textId="77777777" w:rsidR="00775B09" w:rsidRDefault="00775B09" w:rsidP="003F05E1">
      <w:pPr>
        <w:pStyle w:val="ListBullet"/>
        <w:numPr>
          <w:ilvl w:val="0"/>
          <w:numId w:val="0"/>
        </w:numPr>
        <w:ind w:left="340" w:hanging="340"/>
      </w:pPr>
    </w:p>
    <w:p w14:paraId="4766172C" w14:textId="77777777" w:rsidR="003F05E1" w:rsidRPr="00E237E8" w:rsidRDefault="003F05E1" w:rsidP="003F05E1">
      <w:pPr>
        <w:pStyle w:val="Heading1"/>
        <w:numPr>
          <w:ilvl w:val="0"/>
          <w:numId w:val="18"/>
        </w:numPr>
        <w:ind w:left="0" w:firstLine="0"/>
      </w:pPr>
      <w:bookmarkStart w:id="11" w:name="_Toc16411916"/>
      <w:r>
        <w:t>Timeframe</w:t>
      </w:r>
      <w:bookmarkEnd w:id="11"/>
    </w:p>
    <w:p w14:paraId="3293D1D8" w14:textId="3D36CC27" w:rsidR="003F05E1" w:rsidRDefault="003F05E1" w:rsidP="003F05E1"/>
    <w:p w14:paraId="7A42C65C" w14:textId="7DAADD07" w:rsidR="00775B09" w:rsidRDefault="00775B09" w:rsidP="003F05E1"/>
    <w:p w14:paraId="1EEE5CA4" w14:textId="61F25CE0" w:rsidR="00775B09" w:rsidRDefault="00775B09" w:rsidP="003F05E1"/>
    <w:p w14:paraId="29E1DEC9" w14:textId="77777777" w:rsidR="00775B09" w:rsidRPr="00E237E8" w:rsidRDefault="00775B09" w:rsidP="003F05E1"/>
    <w:p w14:paraId="1B1F78D2" w14:textId="77777777" w:rsidR="003F05E1" w:rsidRPr="00E237E8" w:rsidRDefault="003F05E1" w:rsidP="003F05E1">
      <w:pPr>
        <w:pStyle w:val="Heading1"/>
        <w:numPr>
          <w:ilvl w:val="0"/>
          <w:numId w:val="18"/>
        </w:numPr>
        <w:ind w:left="0" w:firstLine="0"/>
      </w:pPr>
      <w:bookmarkStart w:id="12" w:name="_Toc16411917"/>
      <w:r>
        <w:t>Risks</w:t>
      </w:r>
      <w:bookmarkEnd w:id="12"/>
    </w:p>
    <w:p w14:paraId="19C7F227" w14:textId="6A556B38" w:rsidR="003F05E1" w:rsidRDefault="003F05E1" w:rsidP="003F05E1">
      <w:pPr>
        <w:pStyle w:val="ListBullet"/>
        <w:numPr>
          <w:ilvl w:val="0"/>
          <w:numId w:val="0"/>
        </w:numPr>
        <w:ind w:left="340" w:hanging="340"/>
      </w:pPr>
    </w:p>
    <w:p w14:paraId="69FF40D9" w14:textId="1C51C4AF" w:rsidR="00775B09" w:rsidRDefault="00775B09" w:rsidP="003F05E1">
      <w:pPr>
        <w:pStyle w:val="ListBullet"/>
        <w:numPr>
          <w:ilvl w:val="0"/>
          <w:numId w:val="0"/>
        </w:numPr>
        <w:ind w:left="340" w:hanging="340"/>
      </w:pPr>
    </w:p>
    <w:p w14:paraId="07F338F5" w14:textId="18DCB824" w:rsidR="00675775" w:rsidRDefault="00675775" w:rsidP="003F05E1">
      <w:pPr>
        <w:pStyle w:val="ListBullet"/>
        <w:numPr>
          <w:ilvl w:val="0"/>
          <w:numId w:val="0"/>
        </w:numPr>
        <w:ind w:left="340" w:hanging="340"/>
      </w:pPr>
    </w:p>
    <w:p w14:paraId="66910C33" w14:textId="77777777" w:rsidR="00675775" w:rsidRDefault="00675775" w:rsidP="003F05E1">
      <w:pPr>
        <w:pStyle w:val="ListBullet"/>
        <w:numPr>
          <w:ilvl w:val="0"/>
          <w:numId w:val="0"/>
        </w:numPr>
        <w:ind w:left="340" w:hanging="340"/>
      </w:pPr>
    </w:p>
    <w:p w14:paraId="23AC0DBC" w14:textId="77777777" w:rsidR="00775B09" w:rsidRDefault="00775B09" w:rsidP="003F05E1">
      <w:pPr>
        <w:pStyle w:val="ListBullet"/>
        <w:numPr>
          <w:ilvl w:val="0"/>
          <w:numId w:val="0"/>
        </w:numPr>
        <w:ind w:left="340" w:hanging="340"/>
      </w:pPr>
    </w:p>
    <w:p w14:paraId="3CA1298F" w14:textId="54AA142C" w:rsidR="009810EE" w:rsidRPr="00E237E8" w:rsidRDefault="002B11A6" w:rsidP="009810EE">
      <w:pPr>
        <w:pStyle w:val="Heading1"/>
        <w:numPr>
          <w:ilvl w:val="0"/>
          <w:numId w:val="18"/>
        </w:numPr>
        <w:ind w:left="0" w:firstLine="0"/>
      </w:pPr>
      <w:bookmarkStart w:id="13" w:name="_Toc16411918"/>
      <w:r>
        <w:t>G</w:t>
      </w:r>
      <w:r w:rsidR="00DD1ACA">
        <w:t>roup</w:t>
      </w:r>
      <w:r>
        <w:t xml:space="preserve"> </w:t>
      </w:r>
      <w:r w:rsidR="003F05E1">
        <w:t>Processes</w:t>
      </w:r>
      <w:r w:rsidR="009810EE" w:rsidRPr="009810EE">
        <w:t xml:space="preserve"> </w:t>
      </w:r>
      <w:r w:rsidR="009810EE">
        <w:t>and Communications</w:t>
      </w:r>
      <w:bookmarkEnd w:id="13"/>
    </w:p>
    <w:p w14:paraId="0DC4369B" w14:textId="03A8D6B3" w:rsidR="009810EE" w:rsidRDefault="009810EE" w:rsidP="009810EE">
      <w:pPr>
        <w:pStyle w:val="ListBullet"/>
        <w:numPr>
          <w:ilvl w:val="0"/>
          <w:numId w:val="0"/>
        </w:numPr>
        <w:ind w:left="340"/>
      </w:pPr>
    </w:p>
    <w:p w14:paraId="7F4148FF" w14:textId="069A52C8" w:rsidR="00775B09" w:rsidRDefault="00775B09" w:rsidP="009810EE">
      <w:pPr>
        <w:pStyle w:val="ListBullet"/>
        <w:numPr>
          <w:ilvl w:val="0"/>
          <w:numId w:val="0"/>
        </w:numPr>
        <w:ind w:left="340"/>
      </w:pPr>
    </w:p>
    <w:p w14:paraId="696664BF" w14:textId="1833E608" w:rsidR="00775B09" w:rsidRDefault="00775B09" w:rsidP="009810EE">
      <w:pPr>
        <w:pStyle w:val="ListBullet"/>
        <w:numPr>
          <w:ilvl w:val="0"/>
          <w:numId w:val="0"/>
        </w:numPr>
        <w:ind w:left="340"/>
      </w:pPr>
    </w:p>
    <w:p w14:paraId="1A0C70F0" w14:textId="77777777" w:rsidR="00775B09" w:rsidRDefault="00775B09" w:rsidP="009810EE">
      <w:pPr>
        <w:pStyle w:val="ListBullet"/>
        <w:numPr>
          <w:ilvl w:val="0"/>
          <w:numId w:val="0"/>
        </w:numPr>
        <w:ind w:left="340"/>
      </w:pPr>
    </w:p>
    <w:p w14:paraId="3B6FA21D" w14:textId="77777777" w:rsidR="009810EE" w:rsidRDefault="009810EE" w:rsidP="009810EE">
      <w:pPr>
        <w:pStyle w:val="ListBullet"/>
        <w:numPr>
          <w:ilvl w:val="0"/>
          <w:numId w:val="0"/>
        </w:numPr>
        <w:ind w:left="340"/>
      </w:pPr>
    </w:p>
    <w:p w14:paraId="708AF61B" w14:textId="2D8714D3" w:rsidR="009810EE" w:rsidRPr="00E237E8" w:rsidRDefault="00213DE7" w:rsidP="009810EE">
      <w:pPr>
        <w:pStyle w:val="Heading1"/>
        <w:numPr>
          <w:ilvl w:val="0"/>
          <w:numId w:val="18"/>
        </w:numPr>
        <w:ind w:left="0" w:firstLine="0"/>
      </w:pPr>
      <w:bookmarkStart w:id="14" w:name="_Toc16411919"/>
      <w:r>
        <w:t>S</w:t>
      </w:r>
      <w:r w:rsidR="00675775">
        <w:t>kills and Jobs</w:t>
      </w:r>
      <w:bookmarkEnd w:id="14"/>
    </w:p>
    <w:p w14:paraId="1E105AF4" w14:textId="1138AC9F" w:rsidR="009810EE" w:rsidRDefault="009810EE" w:rsidP="009810EE">
      <w:pPr>
        <w:pStyle w:val="ListBullet"/>
        <w:numPr>
          <w:ilvl w:val="0"/>
          <w:numId w:val="0"/>
        </w:numPr>
        <w:ind w:left="340"/>
      </w:pPr>
    </w:p>
    <w:p w14:paraId="46431D63" w14:textId="16544A8F" w:rsidR="00775B09" w:rsidRDefault="00775B09" w:rsidP="009810EE">
      <w:pPr>
        <w:pStyle w:val="ListBullet"/>
        <w:numPr>
          <w:ilvl w:val="0"/>
          <w:numId w:val="0"/>
        </w:numPr>
        <w:ind w:left="340"/>
      </w:pPr>
    </w:p>
    <w:p w14:paraId="3ABD1A5B" w14:textId="77777777" w:rsidR="00775B09" w:rsidRDefault="00775B09" w:rsidP="009810EE">
      <w:pPr>
        <w:pStyle w:val="ListBullet"/>
        <w:numPr>
          <w:ilvl w:val="0"/>
          <w:numId w:val="0"/>
        </w:numPr>
        <w:ind w:left="340"/>
      </w:pPr>
    </w:p>
    <w:p w14:paraId="747E00E7" w14:textId="77777777" w:rsidR="009810EE" w:rsidRDefault="009810EE" w:rsidP="009810EE">
      <w:pPr>
        <w:pStyle w:val="ListBullet"/>
        <w:numPr>
          <w:ilvl w:val="0"/>
          <w:numId w:val="0"/>
        </w:numPr>
        <w:ind w:left="340"/>
      </w:pPr>
    </w:p>
    <w:p w14:paraId="20F59BF3" w14:textId="3AFB9A5B" w:rsidR="009810EE" w:rsidRPr="00E237E8" w:rsidRDefault="00A13B7A" w:rsidP="009810EE">
      <w:pPr>
        <w:pStyle w:val="Heading1"/>
        <w:numPr>
          <w:ilvl w:val="0"/>
          <w:numId w:val="18"/>
        </w:numPr>
        <w:ind w:left="0" w:firstLine="0"/>
      </w:pPr>
      <w:bookmarkStart w:id="15" w:name="_Toc16411920"/>
      <w:r>
        <w:t>Feedback</w:t>
      </w:r>
      <w:bookmarkEnd w:id="15"/>
      <w:r>
        <w:t xml:space="preserve"> </w:t>
      </w:r>
    </w:p>
    <w:p w14:paraId="096C80D6" w14:textId="77777777" w:rsidR="009810EE" w:rsidRDefault="009810EE" w:rsidP="009810EE">
      <w:pPr>
        <w:pStyle w:val="ListBullet"/>
        <w:numPr>
          <w:ilvl w:val="0"/>
          <w:numId w:val="0"/>
        </w:numPr>
        <w:ind w:left="340"/>
      </w:pPr>
    </w:p>
    <w:p w14:paraId="22975721" w14:textId="3291FCD3" w:rsidR="009810EE" w:rsidRDefault="009810EE" w:rsidP="009810EE">
      <w:pPr>
        <w:pStyle w:val="ListBullet"/>
        <w:numPr>
          <w:ilvl w:val="0"/>
          <w:numId w:val="0"/>
        </w:numPr>
        <w:ind w:left="340"/>
      </w:pPr>
    </w:p>
    <w:p w14:paraId="259CFDF9" w14:textId="12C812B3" w:rsidR="00775B09" w:rsidRDefault="00775B09" w:rsidP="009810EE">
      <w:pPr>
        <w:pStyle w:val="ListBullet"/>
        <w:numPr>
          <w:ilvl w:val="0"/>
          <w:numId w:val="0"/>
        </w:numPr>
        <w:ind w:left="340"/>
      </w:pPr>
    </w:p>
    <w:p w14:paraId="20821D51" w14:textId="6FE8E8CA" w:rsidR="00775B09" w:rsidRDefault="00775B09" w:rsidP="009810EE">
      <w:pPr>
        <w:pStyle w:val="ListBullet"/>
        <w:numPr>
          <w:ilvl w:val="0"/>
          <w:numId w:val="0"/>
        </w:numPr>
        <w:ind w:left="340"/>
      </w:pPr>
    </w:p>
    <w:p w14:paraId="55378B1D" w14:textId="77777777" w:rsidR="00775B09" w:rsidRDefault="00775B09" w:rsidP="009810EE">
      <w:pPr>
        <w:pStyle w:val="ListBullet"/>
        <w:numPr>
          <w:ilvl w:val="0"/>
          <w:numId w:val="0"/>
        </w:numPr>
        <w:ind w:left="340"/>
      </w:pPr>
    </w:p>
    <w:p w14:paraId="26A17366" w14:textId="6AB4BBB5" w:rsidR="003F05E1" w:rsidRPr="00E237E8" w:rsidRDefault="00775B09" w:rsidP="003F05E1">
      <w:pPr>
        <w:pStyle w:val="Heading1"/>
        <w:numPr>
          <w:ilvl w:val="0"/>
          <w:numId w:val="18"/>
        </w:numPr>
        <w:ind w:left="0" w:firstLine="0"/>
      </w:pPr>
      <w:bookmarkStart w:id="16" w:name="_Toc16411921"/>
      <w:r>
        <w:t>G</w:t>
      </w:r>
      <w:r w:rsidR="00A13B7A">
        <w:t>roup reflection</w:t>
      </w:r>
      <w:bookmarkEnd w:id="16"/>
    </w:p>
    <w:p w14:paraId="52BF1BA7" w14:textId="77777777" w:rsidR="003F05E1" w:rsidRPr="00E237E8" w:rsidRDefault="003F05E1" w:rsidP="003F05E1">
      <w:pPr>
        <w:pStyle w:val="ListBullet"/>
        <w:numPr>
          <w:ilvl w:val="0"/>
          <w:numId w:val="0"/>
        </w:numPr>
        <w:ind w:left="340" w:hanging="340"/>
      </w:pPr>
    </w:p>
    <w:p w14:paraId="77EA8F10" w14:textId="77777777" w:rsidR="00E552C8" w:rsidRPr="00E237E8" w:rsidRDefault="00E552C8" w:rsidP="00B37B3B"/>
    <w:p w14:paraId="7C7F4B4D" w14:textId="77777777" w:rsidR="00B37B3B" w:rsidRPr="00E237E8" w:rsidRDefault="00B37B3B" w:rsidP="00B37B3B">
      <w:pPr>
        <w:sectPr w:rsidR="00B37B3B" w:rsidRPr="00E237E8" w:rsidSect="00AC4859">
          <w:headerReference w:type="default" r:id="rId20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</w:p>
    <w:p w14:paraId="5CC30545" w14:textId="74D5A73B" w:rsidR="00BD0C60" w:rsidRPr="00E237E8" w:rsidRDefault="001D2916" w:rsidP="00A13B7A">
      <w:pPr>
        <w:pStyle w:val="Heading1"/>
      </w:pPr>
      <w:r>
        <w:lastRenderedPageBreak/>
        <w:t xml:space="preserve"> </w:t>
      </w:r>
    </w:p>
    <w:sectPr w:rsidR="00BD0C60" w:rsidRPr="00E237E8" w:rsidSect="00AC4859">
      <w:footerReference w:type="first" r:id="rId21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AD413" w14:textId="77777777" w:rsidR="00032FE9" w:rsidRDefault="00032FE9" w:rsidP="005A20E2">
      <w:pPr>
        <w:spacing w:after="0"/>
      </w:pPr>
      <w:r>
        <w:separator/>
      </w:r>
    </w:p>
    <w:p w14:paraId="67B6964C" w14:textId="77777777" w:rsidR="00032FE9" w:rsidRDefault="00032FE9"/>
    <w:p w14:paraId="62B0C0B1" w14:textId="77777777" w:rsidR="00032FE9" w:rsidRDefault="00032FE9" w:rsidP="009B4773"/>
    <w:p w14:paraId="31DD3366" w14:textId="77777777" w:rsidR="00032FE9" w:rsidRDefault="00032FE9" w:rsidP="00513832"/>
  </w:endnote>
  <w:endnote w:type="continuationSeparator" w:id="0">
    <w:p w14:paraId="20B9AB0B" w14:textId="77777777" w:rsidR="00032FE9" w:rsidRDefault="00032FE9" w:rsidP="005A20E2">
      <w:pPr>
        <w:spacing w:after="0"/>
      </w:pPr>
      <w:r>
        <w:continuationSeparator/>
      </w:r>
    </w:p>
    <w:p w14:paraId="0DE3806B" w14:textId="77777777" w:rsidR="00032FE9" w:rsidRDefault="00032FE9"/>
    <w:p w14:paraId="6BC23DEB" w14:textId="77777777" w:rsidR="00032FE9" w:rsidRDefault="00032FE9" w:rsidP="009B4773"/>
    <w:p w14:paraId="15CE514A" w14:textId="77777777" w:rsidR="00032FE9" w:rsidRDefault="00032FE9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2348994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3551353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775171E" w14:textId="77777777" w:rsidR="00032FE9" w:rsidRDefault="00032FE9" w:rsidP="00F8411A">
            <w:pPr>
              <w:pStyle w:val="Footer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530786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241920231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7573B93D" w14:textId="77777777" w:rsidR="00032FE9" w:rsidRDefault="00032FE9" w:rsidP="00D94688">
            <w:pPr>
              <w:pStyle w:val="Footer"/>
              <w:jc w:val="right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C12D8" w14:textId="77777777" w:rsidR="00032FE9" w:rsidRPr="00F8411A" w:rsidRDefault="00032FE9" w:rsidP="00F8411A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700224" behindDoc="0" locked="0" layoutInCell="1" allowOverlap="1" wp14:anchorId="5D020CD6" wp14:editId="32B355F8">
              <wp:simplePos x="0" y="0"/>
              <wp:positionH relativeFrom="margin">
                <wp:align>right</wp:align>
              </wp:positionH>
              <wp:positionV relativeFrom="paragraph">
                <wp:posOffset>18415</wp:posOffset>
              </wp:positionV>
              <wp:extent cx="173736" cy="274320"/>
              <wp:effectExtent l="0" t="0" r="0" b="1143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736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291BB6" w14:textId="77777777" w:rsidR="00032FE9" w:rsidRPr="00096BE1" w:rsidRDefault="00032FE9" w:rsidP="00096BE1">
                          <w:pPr>
                            <w:rPr>
                              <w:rStyle w:val="PageNumber"/>
                            </w:rPr>
                          </w:pPr>
                          <w:r w:rsidRPr="00096BE1">
                            <w:rPr>
                              <w:rStyle w:val="PageNumber"/>
                            </w:rPr>
                            <w:fldChar w:fldCharType="begin"/>
                          </w:r>
                          <w:r w:rsidRPr="00096BE1">
                            <w:rPr>
                              <w:rStyle w:val="PageNumber"/>
                            </w:rPr>
                            <w:instrText xml:space="preserve"> PAGE   \* MERGEFORMAT </w:instrText>
                          </w:r>
                          <w:r w:rsidRPr="00096BE1">
                            <w:rPr>
                              <w:rStyle w:val="PageNumber"/>
                            </w:rPr>
                            <w:fldChar w:fldCharType="separate"/>
                          </w:r>
                          <w:r w:rsidRPr="00096BE1">
                            <w:rPr>
                              <w:rStyle w:val="PageNumber"/>
                            </w:rPr>
                            <w:t>1</w:t>
                          </w:r>
                          <w:r w:rsidRPr="00096BE1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20CD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37.5pt;margin-top:1.45pt;width:13.7pt;height:21.6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" filled="f" stroked="f">
              <v:textbox inset="0,0,0,0">
                <w:txbxContent>
                  <w:p w14:paraId="37291BB6" w14:textId="77777777" w:rsidR="00032FE9" w:rsidRPr="00096BE1" w:rsidRDefault="00032FE9" w:rsidP="00096BE1">
                    <w:pPr>
                      <w:rPr>
                        <w:rStyle w:val="PageNumber"/>
                      </w:rPr>
                    </w:pPr>
                    <w:r w:rsidRPr="00096BE1">
                      <w:rPr>
                        <w:rStyle w:val="PageNumber"/>
                      </w:rPr>
                      <w:fldChar w:fldCharType="begin"/>
                    </w:r>
                    <w:r w:rsidRPr="00096BE1">
                      <w:rPr>
                        <w:rStyle w:val="PageNumber"/>
                      </w:rPr>
                      <w:instrText xml:space="preserve"> PAGE   \* MERGEFORMAT </w:instrText>
                    </w:r>
                    <w:r w:rsidRPr="00096BE1">
                      <w:rPr>
                        <w:rStyle w:val="PageNumber"/>
                      </w:rPr>
                      <w:fldChar w:fldCharType="separate"/>
                    </w:r>
                    <w:r w:rsidRPr="00096BE1">
                      <w:rPr>
                        <w:rStyle w:val="PageNumber"/>
                      </w:rPr>
                      <w:t>1</w:t>
                    </w:r>
                    <w:r w:rsidRPr="00096BE1"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5850468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08881802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C48669" w14:textId="77777777" w:rsidR="00032FE9" w:rsidRDefault="00032FE9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F65172D" w14:textId="77777777" w:rsidR="00032FE9" w:rsidRDefault="00520722" w:rsidP="00F8411A">
        <w:pPr>
          <w:pStyle w:val="Footer"/>
          <w:rPr>
            <w:noProof/>
          </w:rPr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1EFEAB03" w14:textId="77777777" w:rsidR="00032FE9" w:rsidRDefault="00032FE9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2AF359CC" w14:textId="77777777" w:rsidR="00032FE9" w:rsidRDefault="00520722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31B2A" w14:textId="77777777" w:rsidR="00032FE9" w:rsidRDefault="00032FE9" w:rsidP="005A20E2">
      <w:pPr>
        <w:spacing w:after="0"/>
      </w:pPr>
      <w:r>
        <w:separator/>
      </w:r>
    </w:p>
    <w:p w14:paraId="53B5DAB2" w14:textId="77777777" w:rsidR="00032FE9" w:rsidRDefault="00032FE9"/>
    <w:p w14:paraId="0293C099" w14:textId="77777777" w:rsidR="00032FE9" w:rsidRDefault="00032FE9" w:rsidP="009B4773"/>
    <w:p w14:paraId="79507091" w14:textId="77777777" w:rsidR="00032FE9" w:rsidRDefault="00032FE9" w:rsidP="00513832"/>
  </w:footnote>
  <w:footnote w:type="continuationSeparator" w:id="0">
    <w:p w14:paraId="4DB98B05" w14:textId="77777777" w:rsidR="00032FE9" w:rsidRDefault="00032FE9" w:rsidP="005A20E2">
      <w:pPr>
        <w:spacing w:after="0"/>
      </w:pPr>
      <w:r>
        <w:continuationSeparator/>
      </w:r>
    </w:p>
    <w:p w14:paraId="62172B29" w14:textId="77777777" w:rsidR="00032FE9" w:rsidRDefault="00032FE9"/>
    <w:p w14:paraId="2DDFB6C3" w14:textId="77777777" w:rsidR="00032FE9" w:rsidRDefault="00032FE9" w:rsidP="009B4773"/>
    <w:p w14:paraId="7A731BC5" w14:textId="77777777" w:rsidR="00032FE9" w:rsidRDefault="00032FE9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E6577" w14:textId="1D222B3B" w:rsidR="00032FE9" w:rsidRDefault="0096109E" w:rsidP="00032FE9">
    <w:pPr>
      <w:pStyle w:val="Header"/>
      <w:tabs>
        <w:tab w:val="clear" w:pos="9689"/>
        <w:tab w:val="right" w:pos="11057"/>
      </w:tabs>
      <w:ind w:left="-1134" w:right="-1085"/>
      <w:jc w:val="center"/>
      <w:rPr>
        <w:noProof/>
      </w:rPr>
    </w:pPr>
    <w:r>
      <w:rPr>
        <w:noProof/>
      </w:rPr>
      <w:drawing>
        <wp:anchor distT="0" distB="0" distL="114300" distR="114300" simplePos="0" relativeHeight="251673599" behindDoc="1" locked="0" layoutInCell="1" allowOverlap="1" wp14:anchorId="5846762E" wp14:editId="1ED64601">
          <wp:simplePos x="0" y="0"/>
          <wp:positionH relativeFrom="margin">
            <wp:posOffset>-594360</wp:posOffset>
          </wp:positionH>
          <wp:positionV relativeFrom="page">
            <wp:posOffset>352425</wp:posOffset>
          </wp:positionV>
          <wp:extent cx="7132320" cy="9427210"/>
          <wp:effectExtent l="0" t="0" r="0" b="2540"/>
          <wp:wrapNone/>
          <wp:docPr id="3" name="Picture 3" descr="Two woman discuss somethi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95" t="33230" r="40830" b="5725"/>
                  <a:stretch/>
                </pic:blipFill>
                <pic:spPr bwMode="auto">
                  <a:xfrm>
                    <a:off x="0" y="0"/>
                    <a:ext cx="7132320" cy="94272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4776FF" w14:textId="77777777" w:rsidR="00032FE9" w:rsidRDefault="00032FE9" w:rsidP="00032FE9">
    <w:pPr>
      <w:pStyle w:val="Header"/>
      <w:tabs>
        <w:tab w:val="clear" w:pos="9689"/>
        <w:tab w:val="right" w:pos="11057"/>
      </w:tabs>
      <w:ind w:left="-1134" w:right="-1085"/>
      <w:jc w:val="center"/>
    </w:pPr>
  </w:p>
  <w:p w14:paraId="55ACFCA3" w14:textId="77777777" w:rsidR="00032FE9" w:rsidRDefault="00032FE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AE09FF" w14:textId="77777777" w:rsidR="00032FE9" w:rsidRDefault="00032FE9">
    <w:r>
      <w:rPr>
        <w:noProof/>
      </w:rPr>
      <w:drawing>
        <wp:anchor distT="0" distB="0" distL="114300" distR="114300" simplePos="0" relativeHeight="251696128" behindDoc="1" locked="0" layoutInCell="1" allowOverlap="1" wp14:anchorId="3D1268FB" wp14:editId="06524D1D">
          <wp:simplePos x="0" y="0"/>
          <wp:positionH relativeFrom="column">
            <wp:posOffset>-3543300</wp:posOffset>
          </wp:positionH>
          <wp:positionV relativeFrom="margin">
            <wp:posOffset>-1059815</wp:posOffset>
          </wp:positionV>
          <wp:extent cx="3268800" cy="9428400"/>
          <wp:effectExtent l="0" t="0" r="8255" b="1905"/>
          <wp:wrapNone/>
          <wp:docPr id="5" name="Picture 5" descr="Group of people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928" t="2929" r="45411" b="7707"/>
                  <a:stretch/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42E75" w14:textId="77777777" w:rsidR="00032FE9" w:rsidRDefault="00032FE9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1E65028A" wp14:editId="241F3A08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FDB8DD" w14:textId="77777777" w:rsidR="00032FE9" w:rsidRDefault="00032FE9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5028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" fillcolor="#3e8d9c [2414]" stroked="f">
              <v:fill opacity="9766f"/>
              <v:textbox inset="20mm,8mm">
                <w:txbxContent>
                  <w:p w14:paraId="48FDB8DD" w14:textId="77777777" w:rsidR="00032FE9" w:rsidRDefault="00032FE9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B7227" w14:textId="77777777" w:rsidR="00032FE9" w:rsidRDefault="00032FE9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24F5D7F9" wp14:editId="066B2CE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01E7CD" w14:textId="77777777" w:rsidR="00032FE9" w:rsidRDefault="00032FE9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F5D7F9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" fillcolor="#f0cda1 [3204]" stroked="f">
              <v:fill opacity="32896f"/>
              <v:textbox inset="20mm,8mm">
                <w:txbxContent>
                  <w:p w14:paraId="3701E7CD" w14:textId="77777777" w:rsidR="00032FE9" w:rsidRDefault="00032FE9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09F1F" w14:textId="776DD9D2" w:rsidR="00032FE9" w:rsidRDefault="00F7781A" w:rsidP="0003123C">
    <w:pPr>
      <w:pStyle w:val="Header"/>
      <w:spacing w:before="0"/>
    </w:pPr>
    <w:r>
      <w:rPr>
        <w:noProof/>
      </w:rPr>
      <mc:AlternateContent>
        <mc:Choice Requires="wps">
          <w:drawing>
            <wp:anchor distT="45720" distB="45720" distL="114300" distR="114300" simplePos="0" relativeHeight="251689984" behindDoc="1" locked="0" layoutInCell="1" allowOverlap="1" wp14:anchorId="58A53071" wp14:editId="3C53ABC4">
              <wp:simplePos x="0" y="0"/>
              <wp:positionH relativeFrom="page">
                <wp:posOffset>-6350</wp:posOffset>
              </wp:positionH>
              <wp:positionV relativeFrom="page">
                <wp:posOffset>0</wp:posOffset>
              </wp:positionV>
              <wp:extent cx="10058400" cy="1143000"/>
              <wp:effectExtent l="0" t="0" r="0" b="0"/>
              <wp:wrapNone/>
              <wp:docPr id="2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7CADE7" w14:textId="77777777" w:rsidR="00032FE9" w:rsidRDefault="00032FE9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A53071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.5pt;margin-top:0;width:11in;height:90pt;z-index:-251626496;visibility:visible;mso-wrap-style:square;mso-width-percent:10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" fillcolor="#3e8d9c [2414]" stroked="f">
              <v:fill opacity="9766f"/>
              <v:textbox inset="20mm,8mm">
                <w:txbxContent>
                  <w:p w14:paraId="637CADE7" w14:textId="77777777" w:rsidR="00032FE9" w:rsidRDefault="00032FE9" w:rsidP="0003123C"/>
                </w:txbxContent>
              </v:textbox>
              <w10:wrap anchorx="page" anchory="page"/>
            </v:shape>
          </w:pict>
        </mc:Fallback>
      </mc:AlternateContent>
    </w:r>
    <w:r>
      <w:rPr>
        <w:rStyle w:val="SubtleEmphasis"/>
      </w:rPr>
      <w:t xml:space="preserve">Clear Drive – </w:t>
    </w:r>
    <w:r w:rsidR="0080541B">
      <w:rPr>
        <w:rStyle w:val="SubtleEmphasis"/>
      </w:rPr>
      <w:t>Group 19</w:t>
    </w:r>
    <w:r w:rsidR="00032FE9">
      <w:rPr>
        <w:rStyle w:val="SubtleEmphasis"/>
      </w:rPr>
      <w:br/>
    </w:r>
    <w:r w:rsidR="001D2916">
      <w:rPr>
        <w:rStyle w:val="Emphasis"/>
      </w:rPr>
      <w:t>Project</w:t>
    </w:r>
    <w:r w:rsidR="00032FE9">
      <w:rPr>
        <w:rStyle w:val="Emphasis"/>
      </w:rPr>
      <w:t xml:space="preserve"> Plan</w:t>
    </w:r>
  </w:p>
  <w:p w14:paraId="74B51644" w14:textId="77777777" w:rsidR="00032FE9" w:rsidRDefault="00032FE9" w:rsidP="005A20E2">
    <w:pPr>
      <w:pStyle w:val="Header"/>
      <w:tabs>
        <w:tab w:val="clear" w:pos="9689"/>
        <w:tab w:val="right" w:pos="11057"/>
      </w:tabs>
      <w:ind w:left="-1134" w:right="-108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0AB54" w14:textId="36DAEAF1" w:rsidR="00032FE9" w:rsidRDefault="009810EE" w:rsidP="0003123C">
    <w:pPr>
      <w:pStyle w:val="Header"/>
      <w:spacing w:before="0"/>
    </w:pPr>
    <w:r>
      <w:rPr>
        <w:rStyle w:val="SubtleEmphasis"/>
      </w:rPr>
      <w:t>Clear Drive</w:t>
    </w:r>
    <w:r w:rsidR="00032FE9">
      <w:rPr>
        <w:rStyle w:val="SubtleEmphasis"/>
      </w:rPr>
      <w:br/>
    </w:r>
    <w:r w:rsidR="00D4570C">
      <w:rPr>
        <w:rStyle w:val="Emphasis"/>
      </w:rPr>
      <w:t>Project</w:t>
    </w:r>
    <w:r w:rsidR="00032FE9">
      <w:rPr>
        <w:rStyle w:val="Emphasis"/>
      </w:rPr>
      <w:t xml:space="preserve"> Plan</w:t>
    </w:r>
    <w:r w:rsidR="00032FE9">
      <w:rPr>
        <w:noProof/>
      </w:rPr>
      <mc:AlternateContent>
        <mc:Choice Requires="wps">
          <w:drawing>
            <wp:anchor distT="45720" distB="45720" distL="114300" distR="114300" simplePos="0" relativeHeight="251698176" behindDoc="1" locked="0" layoutInCell="1" allowOverlap="1" wp14:anchorId="3EDED3FC" wp14:editId="0577337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6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6BFD93" w14:textId="77777777" w:rsidR="00032FE9" w:rsidRDefault="00032FE9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DED3FC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0;margin-top:0;width:11in;height:90pt;z-index:-251618304;visibility:visible;mso-wrap-style:square;mso-width-percent:100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" fillcolor="#3e8d9c [2414]" stroked="f">
              <v:fill opacity="9766f"/>
              <v:textbox inset="20mm,8mm">
                <w:txbxContent>
                  <w:p w14:paraId="476BFD93" w14:textId="77777777" w:rsidR="00032FE9" w:rsidRDefault="00032FE9" w:rsidP="0003123C"/>
                </w:txbxContent>
              </v:textbox>
              <w10:wrap anchorx="page" anchory="page"/>
            </v:shape>
          </w:pict>
        </mc:Fallback>
      </mc:AlternateContent>
    </w:r>
  </w:p>
  <w:p w14:paraId="63696F5C" w14:textId="77777777" w:rsidR="00032FE9" w:rsidRDefault="00032FE9" w:rsidP="005A20E2">
    <w:pPr>
      <w:pStyle w:val="Header"/>
      <w:tabs>
        <w:tab w:val="clear" w:pos="9689"/>
        <w:tab w:val="right" w:pos="11057"/>
      </w:tabs>
      <w:ind w:left="-1134" w:right="-108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98A0C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A080F5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3272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FE9"/>
    <w:rsid w:val="0000092E"/>
    <w:rsid w:val="00003408"/>
    <w:rsid w:val="00012A83"/>
    <w:rsid w:val="00017C3C"/>
    <w:rsid w:val="00021F2E"/>
    <w:rsid w:val="00026EAE"/>
    <w:rsid w:val="0003123C"/>
    <w:rsid w:val="00032A10"/>
    <w:rsid w:val="00032FE9"/>
    <w:rsid w:val="00043FFE"/>
    <w:rsid w:val="00044074"/>
    <w:rsid w:val="0004430C"/>
    <w:rsid w:val="00051A24"/>
    <w:rsid w:val="00056ED0"/>
    <w:rsid w:val="000612A6"/>
    <w:rsid w:val="00066DE2"/>
    <w:rsid w:val="00077931"/>
    <w:rsid w:val="000811A0"/>
    <w:rsid w:val="00084E91"/>
    <w:rsid w:val="000900B6"/>
    <w:rsid w:val="00096BE1"/>
    <w:rsid w:val="000A649E"/>
    <w:rsid w:val="000A7626"/>
    <w:rsid w:val="000B1B5F"/>
    <w:rsid w:val="000B5DA2"/>
    <w:rsid w:val="000B6224"/>
    <w:rsid w:val="000C1C28"/>
    <w:rsid w:val="000C5872"/>
    <w:rsid w:val="000E0979"/>
    <w:rsid w:val="000E1544"/>
    <w:rsid w:val="000F7429"/>
    <w:rsid w:val="00100314"/>
    <w:rsid w:val="001155CE"/>
    <w:rsid w:val="001225D9"/>
    <w:rsid w:val="00124370"/>
    <w:rsid w:val="00160392"/>
    <w:rsid w:val="001A5429"/>
    <w:rsid w:val="001D1C22"/>
    <w:rsid w:val="001D2916"/>
    <w:rsid w:val="001D59C9"/>
    <w:rsid w:val="001E11F1"/>
    <w:rsid w:val="001E1E58"/>
    <w:rsid w:val="00206719"/>
    <w:rsid w:val="00213DE7"/>
    <w:rsid w:val="00234FE7"/>
    <w:rsid w:val="00240312"/>
    <w:rsid w:val="00247B17"/>
    <w:rsid w:val="00252E4A"/>
    <w:rsid w:val="002642A8"/>
    <w:rsid w:val="002A137B"/>
    <w:rsid w:val="002B11A6"/>
    <w:rsid w:val="0031130D"/>
    <w:rsid w:val="00314A6F"/>
    <w:rsid w:val="00334394"/>
    <w:rsid w:val="00347AF5"/>
    <w:rsid w:val="00360F98"/>
    <w:rsid w:val="00362478"/>
    <w:rsid w:val="00374421"/>
    <w:rsid w:val="003B5758"/>
    <w:rsid w:val="003D59A7"/>
    <w:rsid w:val="003E78A7"/>
    <w:rsid w:val="003F05E1"/>
    <w:rsid w:val="003F0714"/>
    <w:rsid w:val="003F13B0"/>
    <w:rsid w:val="003F5F4A"/>
    <w:rsid w:val="004020D0"/>
    <w:rsid w:val="00403423"/>
    <w:rsid w:val="00423C21"/>
    <w:rsid w:val="004262DD"/>
    <w:rsid w:val="0042646F"/>
    <w:rsid w:val="0042781E"/>
    <w:rsid w:val="00435096"/>
    <w:rsid w:val="004411FB"/>
    <w:rsid w:val="00443212"/>
    <w:rsid w:val="00487480"/>
    <w:rsid w:val="00493EC0"/>
    <w:rsid w:val="00495909"/>
    <w:rsid w:val="004B5251"/>
    <w:rsid w:val="004B5779"/>
    <w:rsid w:val="004B6915"/>
    <w:rsid w:val="004C7B3E"/>
    <w:rsid w:val="004E5DD4"/>
    <w:rsid w:val="004E67B3"/>
    <w:rsid w:val="00513832"/>
    <w:rsid w:val="00526C37"/>
    <w:rsid w:val="00533047"/>
    <w:rsid w:val="00577B45"/>
    <w:rsid w:val="005919AF"/>
    <w:rsid w:val="005A20E2"/>
    <w:rsid w:val="005B3466"/>
    <w:rsid w:val="005B6A1A"/>
    <w:rsid w:val="005D2146"/>
    <w:rsid w:val="005F6388"/>
    <w:rsid w:val="00626FD8"/>
    <w:rsid w:val="006329E1"/>
    <w:rsid w:val="00633CB1"/>
    <w:rsid w:val="00633E73"/>
    <w:rsid w:val="0065229E"/>
    <w:rsid w:val="00655308"/>
    <w:rsid w:val="00664450"/>
    <w:rsid w:val="00675775"/>
    <w:rsid w:val="006805A3"/>
    <w:rsid w:val="00682CAF"/>
    <w:rsid w:val="006936EB"/>
    <w:rsid w:val="00695777"/>
    <w:rsid w:val="006A359E"/>
    <w:rsid w:val="006A67FF"/>
    <w:rsid w:val="006B2383"/>
    <w:rsid w:val="006C07E8"/>
    <w:rsid w:val="006C0DC6"/>
    <w:rsid w:val="006C42CF"/>
    <w:rsid w:val="006D0144"/>
    <w:rsid w:val="006E19AB"/>
    <w:rsid w:val="006E3FC8"/>
    <w:rsid w:val="006F1C41"/>
    <w:rsid w:val="007157EF"/>
    <w:rsid w:val="0073193C"/>
    <w:rsid w:val="0073670F"/>
    <w:rsid w:val="00740FCE"/>
    <w:rsid w:val="00753E67"/>
    <w:rsid w:val="00775B09"/>
    <w:rsid w:val="007B17C4"/>
    <w:rsid w:val="007B1F5A"/>
    <w:rsid w:val="007B3AB6"/>
    <w:rsid w:val="007B5AFF"/>
    <w:rsid w:val="007C136F"/>
    <w:rsid w:val="007C5AF4"/>
    <w:rsid w:val="007D2C96"/>
    <w:rsid w:val="007D36E9"/>
    <w:rsid w:val="007D5767"/>
    <w:rsid w:val="007F793B"/>
    <w:rsid w:val="0080541B"/>
    <w:rsid w:val="00813EC8"/>
    <w:rsid w:val="00817F8C"/>
    <w:rsid w:val="0083428B"/>
    <w:rsid w:val="008422E6"/>
    <w:rsid w:val="00863B11"/>
    <w:rsid w:val="00876F99"/>
    <w:rsid w:val="008820B3"/>
    <w:rsid w:val="00886169"/>
    <w:rsid w:val="0089181A"/>
    <w:rsid w:val="008965F6"/>
    <w:rsid w:val="008A2B5E"/>
    <w:rsid w:val="008B4BAD"/>
    <w:rsid w:val="008D3386"/>
    <w:rsid w:val="008E0600"/>
    <w:rsid w:val="008E2EB8"/>
    <w:rsid w:val="008E3A18"/>
    <w:rsid w:val="008F704C"/>
    <w:rsid w:val="0090206C"/>
    <w:rsid w:val="00902998"/>
    <w:rsid w:val="00912C1B"/>
    <w:rsid w:val="0092125E"/>
    <w:rsid w:val="00924319"/>
    <w:rsid w:val="009500FA"/>
    <w:rsid w:val="00952A7A"/>
    <w:rsid w:val="0096109E"/>
    <w:rsid w:val="00974BF8"/>
    <w:rsid w:val="00974DD3"/>
    <w:rsid w:val="009778A3"/>
    <w:rsid w:val="009810EE"/>
    <w:rsid w:val="009A3B33"/>
    <w:rsid w:val="009A45A0"/>
    <w:rsid w:val="009B35B5"/>
    <w:rsid w:val="009B4773"/>
    <w:rsid w:val="009D2556"/>
    <w:rsid w:val="009F5B70"/>
    <w:rsid w:val="00A13B7A"/>
    <w:rsid w:val="00A162A9"/>
    <w:rsid w:val="00A41799"/>
    <w:rsid w:val="00A6266A"/>
    <w:rsid w:val="00A630FD"/>
    <w:rsid w:val="00A74908"/>
    <w:rsid w:val="00A91213"/>
    <w:rsid w:val="00A960DC"/>
    <w:rsid w:val="00AA29B1"/>
    <w:rsid w:val="00AA4568"/>
    <w:rsid w:val="00AA66D7"/>
    <w:rsid w:val="00AC100C"/>
    <w:rsid w:val="00AC3653"/>
    <w:rsid w:val="00AC4859"/>
    <w:rsid w:val="00AE0241"/>
    <w:rsid w:val="00AE5008"/>
    <w:rsid w:val="00B26302"/>
    <w:rsid w:val="00B37B3B"/>
    <w:rsid w:val="00B44C47"/>
    <w:rsid w:val="00B46A80"/>
    <w:rsid w:val="00B54535"/>
    <w:rsid w:val="00B57756"/>
    <w:rsid w:val="00B57F4F"/>
    <w:rsid w:val="00B74A29"/>
    <w:rsid w:val="00B7636D"/>
    <w:rsid w:val="00B80CF1"/>
    <w:rsid w:val="00BA2A38"/>
    <w:rsid w:val="00BA31C4"/>
    <w:rsid w:val="00BB02E6"/>
    <w:rsid w:val="00BD0C60"/>
    <w:rsid w:val="00C17BCF"/>
    <w:rsid w:val="00C3246A"/>
    <w:rsid w:val="00C46402"/>
    <w:rsid w:val="00C65564"/>
    <w:rsid w:val="00CA61D8"/>
    <w:rsid w:val="00CC2DA1"/>
    <w:rsid w:val="00CD1D98"/>
    <w:rsid w:val="00CF0586"/>
    <w:rsid w:val="00CF1267"/>
    <w:rsid w:val="00D13200"/>
    <w:rsid w:val="00D24B3C"/>
    <w:rsid w:val="00D26769"/>
    <w:rsid w:val="00D27AF8"/>
    <w:rsid w:val="00D4570C"/>
    <w:rsid w:val="00D6543F"/>
    <w:rsid w:val="00D74E0C"/>
    <w:rsid w:val="00D83966"/>
    <w:rsid w:val="00D91D46"/>
    <w:rsid w:val="00D94688"/>
    <w:rsid w:val="00D96A64"/>
    <w:rsid w:val="00D96CD3"/>
    <w:rsid w:val="00DA1776"/>
    <w:rsid w:val="00DB4C65"/>
    <w:rsid w:val="00DB5A2E"/>
    <w:rsid w:val="00DC0528"/>
    <w:rsid w:val="00DC1104"/>
    <w:rsid w:val="00DC2470"/>
    <w:rsid w:val="00DC7466"/>
    <w:rsid w:val="00DC7E1C"/>
    <w:rsid w:val="00DD1ACA"/>
    <w:rsid w:val="00DE16D8"/>
    <w:rsid w:val="00DE4AC5"/>
    <w:rsid w:val="00DE65A2"/>
    <w:rsid w:val="00DF2DCC"/>
    <w:rsid w:val="00E01D0E"/>
    <w:rsid w:val="00E15D61"/>
    <w:rsid w:val="00E16215"/>
    <w:rsid w:val="00E237E8"/>
    <w:rsid w:val="00E31650"/>
    <w:rsid w:val="00E35169"/>
    <w:rsid w:val="00E45A96"/>
    <w:rsid w:val="00E51A3C"/>
    <w:rsid w:val="00E53724"/>
    <w:rsid w:val="00E552C8"/>
    <w:rsid w:val="00E75006"/>
    <w:rsid w:val="00E84350"/>
    <w:rsid w:val="00E85863"/>
    <w:rsid w:val="00E862EA"/>
    <w:rsid w:val="00E91AE4"/>
    <w:rsid w:val="00EA0789"/>
    <w:rsid w:val="00EA431D"/>
    <w:rsid w:val="00EB35A3"/>
    <w:rsid w:val="00EC4BCD"/>
    <w:rsid w:val="00ED54F1"/>
    <w:rsid w:val="00F24CB9"/>
    <w:rsid w:val="00F33F5E"/>
    <w:rsid w:val="00F379BC"/>
    <w:rsid w:val="00F60840"/>
    <w:rsid w:val="00F75B86"/>
    <w:rsid w:val="00F7781A"/>
    <w:rsid w:val="00F77933"/>
    <w:rsid w:val="00F8411A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6AD862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BE1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7AF5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347AF5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32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7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nny\AppData\Local\Packages\Microsoft.Office.Desktop_8wekyb3d8bbwe\LocalCache\Roaming\Microsoft\Templates\Professional%20services%20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E643F5E6632454B898117C1E88237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8035D-188C-452F-85A8-57D650270BA4}"/>
      </w:docPartPr>
      <w:docPartBody>
        <w:p w:rsidR="00E037ED" w:rsidRDefault="005416E9">
          <w:pPr>
            <w:pStyle w:val="1E643F5E6632454B898117C1E88237E0"/>
          </w:pPr>
          <w:r w:rsidRPr="00E237E8">
            <w:t>Introduction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E9"/>
    <w:rsid w:val="005416E9"/>
    <w:rsid w:val="00E0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7C6FA7F7D742F1BDAFDD6BE9E93C3D">
    <w:name w:val="607C6FA7F7D742F1BDAFDD6BE9E93C3D"/>
  </w:style>
  <w:style w:type="paragraph" w:customStyle="1" w:styleId="1E643F5E6632454B898117C1E88237E0">
    <w:name w:val="1E643F5E6632454B898117C1E88237E0"/>
  </w:style>
  <w:style w:type="paragraph" w:customStyle="1" w:styleId="6550D4DC23A34E9D9055B868C7B5610D">
    <w:name w:val="6550D4DC23A34E9D9055B868C7B5610D"/>
  </w:style>
  <w:style w:type="paragraph" w:styleId="ListBullet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lang w:val="en-US" w:eastAsia="en-US"/>
    </w:rPr>
  </w:style>
  <w:style w:type="paragraph" w:customStyle="1" w:styleId="936FFAD9BD144EF1843BF2734FC773FF">
    <w:name w:val="936FFAD9BD144EF1843BF2734FC773FF"/>
  </w:style>
  <w:style w:type="paragraph" w:customStyle="1" w:styleId="EAB48BB490234F4186E0B2EFF6B765AA">
    <w:name w:val="EAB48BB490234F4186E0B2EFF6B765AA"/>
  </w:style>
  <w:style w:type="paragraph" w:customStyle="1" w:styleId="26773990CBF24A8BB6E8DFA053327109">
    <w:name w:val="26773990CBF24A8BB6E8DFA053327109"/>
  </w:style>
  <w:style w:type="paragraph" w:styleId="ListNumber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lang w:val="en-US" w:eastAsia="en-US"/>
    </w:rPr>
  </w:style>
  <w:style w:type="paragraph" w:customStyle="1" w:styleId="AAC0DEE650AE473D905580D0F006491C">
    <w:name w:val="AAC0DEE650AE473D905580D0F006491C"/>
  </w:style>
  <w:style w:type="paragraph" w:customStyle="1" w:styleId="3881EA50A2E146C281D778509A2E6307">
    <w:name w:val="3881EA50A2E146C281D778509A2E6307"/>
  </w:style>
  <w:style w:type="paragraph" w:customStyle="1" w:styleId="9375D324A4814C669555A2FEE1B43C51">
    <w:name w:val="9375D324A4814C669555A2FEE1B43C51"/>
  </w:style>
  <w:style w:type="character" w:customStyle="1" w:styleId="Bold">
    <w:name w:val="Bold"/>
    <w:uiPriority w:val="1"/>
    <w:qFormat/>
    <w:rsid w:val="005416E9"/>
    <w:rPr>
      <w:b/>
      <w:bCs/>
    </w:rPr>
  </w:style>
  <w:style w:type="paragraph" w:customStyle="1" w:styleId="33BBE108BAA844DA8FC6AEFAB41FE1D5">
    <w:name w:val="33BBE108BAA844DA8FC6AEFAB41FE1D5"/>
  </w:style>
  <w:style w:type="paragraph" w:customStyle="1" w:styleId="4BF3F0D008FF47D6BD40ED4D374514B0">
    <w:name w:val="4BF3F0D008FF47D6BD40ED4D374514B0"/>
  </w:style>
  <w:style w:type="paragraph" w:customStyle="1" w:styleId="B8FFB09F5780411994E12BD299FBBFD0">
    <w:name w:val="B8FFB09F5780411994E12BD299FBBFD0"/>
  </w:style>
  <w:style w:type="paragraph" w:customStyle="1" w:styleId="8132C45E1E364C29837231F2C05FF6EE">
    <w:name w:val="8132C45E1E364C29837231F2C05FF6EE"/>
  </w:style>
  <w:style w:type="paragraph" w:customStyle="1" w:styleId="F407268A20464D7683537195718E44D7">
    <w:name w:val="F407268A20464D7683537195718E44D7"/>
  </w:style>
  <w:style w:type="paragraph" w:customStyle="1" w:styleId="3C3D91C40D2B4DEBA7D10E11FCBEF82F">
    <w:name w:val="3C3D91C40D2B4DEBA7D10E11FCBEF82F"/>
  </w:style>
  <w:style w:type="paragraph" w:customStyle="1" w:styleId="52F8269426EB438281310C477EB644FC">
    <w:name w:val="52F8269426EB438281310C477EB644FC"/>
  </w:style>
  <w:style w:type="paragraph" w:customStyle="1" w:styleId="53D1B0D5240644FDB437AC2934E58E15">
    <w:name w:val="53D1B0D5240644FDB437AC2934E58E15"/>
  </w:style>
  <w:style w:type="paragraph" w:customStyle="1" w:styleId="67FF6CAB4B244EFDAB9A65C4F85BE26F">
    <w:name w:val="67FF6CAB4B244EFDAB9A65C4F85BE26F"/>
  </w:style>
  <w:style w:type="paragraph" w:customStyle="1" w:styleId="CDB5686D9D2E49CD99507294EA109BB2">
    <w:name w:val="CDB5686D9D2E49CD99507294EA109BB2"/>
  </w:style>
  <w:style w:type="paragraph" w:customStyle="1" w:styleId="587CC0F49E244160827040291BD3F3EF">
    <w:name w:val="587CC0F49E244160827040291BD3F3EF"/>
  </w:style>
  <w:style w:type="paragraph" w:customStyle="1" w:styleId="34F7E8C04A18485B993964B611BC604B">
    <w:name w:val="34F7E8C04A18485B993964B611BC604B"/>
  </w:style>
  <w:style w:type="paragraph" w:customStyle="1" w:styleId="F325ED981D804E3CA720FEB56F4A5CF1">
    <w:name w:val="F325ED981D804E3CA720FEB56F4A5CF1"/>
  </w:style>
  <w:style w:type="paragraph" w:customStyle="1" w:styleId="A69CA68363294657A4ED6CE4224085F1">
    <w:name w:val="A69CA68363294657A4ED6CE4224085F1"/>
  </w:style>
  <w:style w:type="paragraph" w:customStyle="1" w:styleId="942306EBB1AF4406A3932B2B3B0F3CA4">
    <w:name w:val="942306EBB1AF4406A3932B2B3B0F3CA4"/>
  </w:style>
  <w:style w:type="paragraph" w:customStyle="1" w:styleId="49EB8CF93B1E43A58F856ED6F5A833A9">
    <w:name w:val="49EB8CF93B1E43A58F856ED6F5A833A9"/>
  </w:style>
  <w:style w:type="paragraph" w:customStyle="1" w:styleId="6657671566CD402981D57710877AB3A9">
    <w:name w:val="6657671566CD402981D57710877AB3A9"/>
  </w:style>
  <w:style w:type="paragraph" w:customStyle="1" w:styleId="11058DB157F545A3B274570E0E5F5D1D">
    <w:name w:val="11058DB157F545A3B274570E0E5F5D1D"/>
  </w:style>
  <w:style w:type="paragraph" w:customStyle="1" w:styleId="F29443D3286D48CFB4A947EC35B27145">
    <w:name w:val="F29443D3286D48CFB4A947EC35B27145"/>
  </w:style>
  <w:style w:type="paragraph" w:customStyle="1" w:styleId="8D8405889C7943C8993E3DF62AF1DB2F">
    <w:name w:val="8D8405889C7943C8993E3DF62AF1DB2F"/>
  </w:style>
  <w:style w:type="paragraph" w:customStyle="1" w:styleId="C5E0E8D026944FDB97B7DA8D947F8C8E">
    <w:name w:val="C5E0E8D026944FDB97B7DA8D947F8C8E"/>
  </w:style>
  <w:style w:type="paragraph" w:customStyle="1" w:styleId="72C47959E3C146ABBEF06B39DF760126">
    <w:name w:val="72C47959E3C146ABBEF06B39DF760126"/>
  </w:style>
  <w:style w:type="paragraph" w:customStyle="1" w:styleId="A5382F24EF9E46E0A474261C123E62C8">
    <w:name w:val="A5382F24EF9E46E0A474261C123E62C8"/>
  </w:style>
  <w:style w:type="paragraph" w:customStyle="1" w:styleId="CF83700B6ACD4238906D571D294BA538">
    <w:name w:val="CF83700B6ACD4238906D571D294BA538"/>
  </w:style>
  <w:style w:type="paragraph" w:customStyle="1" w:styleId="47710651CA0645B392DC831232EB4294">
    <w:name w:val="47710651CA0645B392DC831232EB4294"/>
  </w:style>
  <w:style w:type="paragraph" w:customStyle="1" w:styleId="C8DF1B6C6C9B493B845D66717CB8C934">
    <w:name w:val="C8DF1B6C6C9B493B845D66717CB8C934"/>
  </w:style>
  <w:style w:type="paragraph" w:customStyle="1" w:styleId="297B108A4D6C4E809E8801D462D78EF7">
    <w:name w:val="297B108A4D6C4E809E8801D462D78EF7"/>
  </w:style>
  <w:style w:type="paragraph" w:customStyle="1" w:styleId="EC73A0E847504EE4925D5FE1E88E773B">
    <w:name w:val="EC73A0E847504EE4925D5FE1E88E773B"/>
  </w:style>
  <w:style w:type="paragraph" w:customStyle="1" w:styleId="7520AE5A1F714868B384B94A91A6A91C">
    <w:name w:val="7520AE5A1F714868B384B94A91A6A91C"/>
  </w:style>
  <w:style w:type="paragraph" w:customStyle="1" w:styleId="24665AE7833748CEBFDE964F21BDE884">
    <w:name w:val="24665AE7833748CEBFDE964F21BDE884"/>
  </w:style>
  <w:style w:type="paragraph" w:customStyle="1" w:styleId="D213A42542C24C84A8A5400A4C5C9573">
    <w:name w:val="D213A42542C24C84A8A5400A4C5C9573"/>
  </w:style>
  <w:style w:type="paragraph" w:customStyle="1" w:styleId="83252B0F390046AC8ED3AB622F2A19ED">
    <w:name w:val="83252B0F390046AC8ED3AB622F2A19ED"/>
  </w:style>
  <w:style w:type="paragraph" w:customStyle="1" w:styleId="BFA2DBF1084448D89D94F011CBBCB17E">
    <w:name w:val="BFA2DBF1084448D89D94F011CBBCB17E"/>
  </w:style>
  <w:style w:type="paragraph" w:customStyle="1" w:styleId="12381A5ACB984B18AA28ED4D7206B98D">
    <w:name w:val="12381A5ACB984B18AA28ED4D7206B98D"/>
  </w:style>
  <w:style w:type="paragraph" w:customStyle="1" w:styleId="465FC6DF58594B1DB662B181E9DDACD4">
    <w:name w:val="465FC6DF58594B1DB662B181E9DDACD4"/>
  </w:style>
  <w:style w:type="paragraph" w:customStyle="1" w:styleId="1FE48955F45347F48C6B40CDC48B92D9">
    <w:name w:val="1FE48955F45347F48C6B40CDC48B92D9"/>
  </w:style>
  <w:style w:type="paragraph" w:customStyle="1" w:styleId="895FC3DCC5DF4F4B9E23FB8F49902DC7">
    <w:name w:val="895FC3DCC5DF4F4B9E23FB8F49902DC7"/>
  </w:style>
  <w:style w:type="paragraph" w:customStyle="1" w:styleId="683C3C2C662648138E4EEC9A6A3A76F1">
    <w:name w:val="683C3C2C662648138E4EEC9A6A3A76F1"/>
  </w:style>
  <w:style w:type="paragraph" w:customStyle="1" w:styleId="EE062D56F7874E648F7C2387BF9AC3D4">
    <w:name w:val="EE062D56F7874E648F7C2387BF9AC3D4"/>
  </w:style>
  <w:style w:type="paragraph" w:customStyle="1" w:styleId="6EF67CA4D9774BA0A51CED952130833A">
    <w:name w:val="6EF67CA4D9774BA0A51CED952130833A"/>
  </w:style>
  <w:style w:type="paragraph" w:customStyle="1" w:styleId="2E2057ABE8AF4AF9A9D2E4969F384744">
    <w:name w:val="2E2057ABE8AF4AF9A9D2E4969F384744"/>
  </w:style>
  <w:style w:type="paragraph" w:customStyle="1" w:styleId="639A4CCB433F4D4E812D2F7A2591B0D6">
    <w:name w:val="639A4CCB433F4D4E812D2F7A2591B0D6"/>
  </w:style>
  <w:style w:type="paragraph" w:customStyle="1" w:styleId="03F63C77AFC94193A00F13D176AFFAE1">
    <w:name w:val="03F63C77AFC94193A00F13D176AFFAE1"/>
  </w:style>
  <w:style w:type="paragraph" w:customStyle="1" w:styleId="0D46EF0E4CB44A77A503EA4ED01AE407">
    <w:name w:val="0D46EF0E4CB44A77A503EA4ED01AE407"/>
  </w:style>
  <w:style w:type="paragraph" w:customStyle="1" w:styleId="B5A75B20828A41C68EE5DED25B4AB21A">
    <w:name w:val="B5A75B20828A41C68EE5DED25B4AB21A"/>
  </w:style>
  <w:style w:type="paragraph" w:customStyle="1" w:styleId="C7CE48FE89C24519ACFD066CD1005198">
    <w:name w:val="C7CE48FE89C24519ACFD066CD1005198"/>
  </w:style>
  <w:style w:type="paragraph" w:customStyle="1" w:styleId="DF40CF385F8E4C258B28D74E97413938">
    <w:name w:val="DF40CF385F8E4C258B28D74E97413938"/>
  </w:style>
  <w:style w:type="paragraph" w:customStyle="1" w:styleId="3F83D971A2B24A168C8705B543FCEBF1">
    <w:name w:val="3F83D971A2B24A168C8705B543FCEBF1"/>
  </w:style>
  <w:style w:type="paragraph" w:customStyle="1" w:styleId="C6E9B3D051E54CE5AC4E60431FD9B21B">
    <w:name w:val="C6E9B3D051E54CE5AC4E60431FD9B21B"/>
  </w:style>
  <w:style w:type="paragraph" w:customStyle="1" w:styleId="12F879A634D1426AA672CBA43EE3C813">
    <w:name w:val="12F879A634D1426AA672CBA43EE3C813"/>
  </w:style>
  <w:style w:type="paragraph" w:customStyle="1" w:styleId="0E23C8E18C9B438CADFFB082500D6740">
    <w:name w:val="0E23C8E18C9B438CADFFB082500D6740"/>
  </w:style>
  <w:style w:type="paragraph" w:customStyle="1" w:styleId="B964EB0849744BB19A01D6C780D41847">
    <w:name w:val="B964EB0849744BB19A01D6C780D41847"/>
  </w:style>
  <w:style w:type="paragraph" w:customStyle="1" w:styleId="B220C07B19B14988BED15CD73005349F">
    <w:name w:val="B220C07B19B14988BED15CD73005349F"/>
  </w:style>
  <w:style w:type="paragraph" w:customStyle="1" w:styleId="D6F9E1BFB0294630811A1EE1590E4B33">
    <w:name w:val="D6F9E1BFB0294630811A1EE1590E4B33"/>
  </w:style>
  <w:style w:type="paragraph" w:customStyle="1" w:styleId="Graphbullet">
    <w:name w:val="Graph bullet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lang w:val="en-US" w:eastAsia="en-US"/>
    </w:rPr>
  </w:style>
  <w:style w:type="paragraph" w:customStyle="1" w:styleId="D68E0B1971B44037A9BE87AED58AD09E">
    <w:name w:val="D68E0B1971B44037A9BE87AED58AD09E"/>
  </w:style>
  <w:style w:type="paragraph" w:customStyle="1" w:styleId="2012F4E35AA84B9DA3DC5F4683C0337C">
    <w:name w:val="2012F4E35AA84B9DA3DC5F4683C0337C"/>
  </w:style>
  <w:style w:type="paragraph" w:customStyle="1" w:styleId="Graphbullet2">
    <w:name w:val="Graph bullet 2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lang w:val="en-US" w:eastAsia="en-US"/>
    </w:rPr>
  </w:style>
  <w:style w:type="paragraph" w:customStyle="1" w:styleId="AB0C15521DE04B8DA4383C2DA7D7A665">
    <w:name w:val="AB0C15521DE04B8DA4383C2DA7D7A665"/>
  </w:style>
  <w:style w:type="paragraph" w:customStyle="1" w:styleId="3BA294D0C1E2419D9CECFCF46F23B507">
    <w:name w:val="3BA294D0C1E2419D9CECFCF46F23B507"/>
  </w:style>
  <w:style w:type="paragraph" w:customStyle="1" w:styleId="Graphbullet3">
    <w:name w:val="Graph bullet 3"/>
    <w:basedOn w:val="Normal"/>
    <w:qFormat/>
    <w:pPr>
      <w:numPr>
        <w:numId w:val="5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lang w:val="en-US" w:eastAsia="en-US"/>
    </w:rPr>
  </w:style>
  <w:style w:type="paragraph" w:customStyle="1" w:styleId="313EC2E77CCF4424950A6CCADA403354">
    <w:name w:val="313EC2E77CCF4424950A6CCADA403354"/>
  </w:style>
  <w:style w:type="paragraph" w:customStyle="1" w:styleId="03BD3AE1EE1E4B9CB8DCD1D27A7191B7">
    <w:name w:val="03BD3AE1EE1E4B9CB8DCD1D27A7191B7"/>
  </w:style>
  <w:style w:type="paragraph" w:customStyle="1" w:styleId="Graphbullet4">
    <w:name w:val="Graph bullet 4"/>
    <w:basedOn w:val="Normal"/>
    <w:qFormat/>
    <w:pPr>
      <w:numPr>
        <w:numId w:val="6"/>
      </w:numPr>
      <w:spacing w:after="0" w:line="240" w:lineRule="auto"/>
      <w:ind w:left="284" w:hanging="284"/>
    </w:pPr>
    <w:rPr>
      <w:rFonts w:eastAsiaTheme="minorHAnsi"/>
      <w:color w:val="595959" w:themeColor="text1" w:themeTint="A6"/>
      <w:sz w:val="20"/>
      <w:lang w:val="en-US" w:eastAsia="en-US"/>
    </w:rPr>
  </w:style>
  <w:style w:type="paragraph" w:customStyle="1" w:styleId="D7D30408224E47F5AFB4101324D3650A">
    <w:name w:val="D7D30408224E47F5AFB4101324D3650A"/>
  </w:style>
  <w:style w:type="paragraph" w:customStyle="1" w:styleId="C89842DA45F74F7FAD63031BEFD568AA">
    <w:name w:val="C89842DA45F74F7FAD63031BEFD568AA"/>
  </w:style>
  <w:style w:type="paragraph" w:customStyle="1" w:styleId="847C8FCE231B4459881A57A92C793CA0">
    <w:name w:val="847C8FCE231B4459881A57A92C793CA0"/>
  </w:style>
  <w:style w:type="paragraph" w:customStyle="1" w:styleId="71ABBD6985894BFCA6B53F09E0955AC6">
    <w:name w:val="71ABBD6985894BFCA6B53F09E0955AC6"/>
  </w:style>
  <w:style w:type="paragraph" w:customStyle="1" w:styleId="35F0218C50214BA7BC89B81A13AFBE05">
    <w:name w:val="35F0218C50214BA7BC89B81A13AFBE05"/>
  </w:style>
  <w:style w:type="paragraph" w:customStyle="1" w:styleId="7936E3B70B4D41CE9DCA2BD985CD0E9E">
    <w:name w:val="7936E3B70B4D41CE9DCA2BD985CD0E9E"/>
  </w:style>
  <w:style w:type="paragraph" w:customStyle="1" w:styleId="D6E04E123686470BBBDB09E07CC1A6AB">
    <w:name w:val="D6E04E123686470BBBDB09E07CC1A6AB"/>
  </w:style>
  <w:style w:type="paragraph" w:customStyle="1" w:styleId="B8BD15BBA1A44C4EB204822196B8F6BF">
    <w:name w:val="B8BD15BBA1A44C4EB204822196B8F6BF"/>
  </w:style>
  <w:style w:type="paragraph" w:customStyle="1" w:styleId="B85B76FF36214804BDE891D27285851E">
    <w:name w:val="B85B76FF36214804BDE891D27285851E"/>
  </w:style>
  <w:style w:type="paragraph" w:customStyle="1" w:styleId="5F2AD599FE6F439EA955C108FB3593D4">
    <w:name w:val="5F2AD599FE6F439EA955C108FB3593D4"/>
  </w:style>
  <w:style w:type="paragraph" w:customStyle="1" w:styleId="9DD82468848B4C7A803D4C6F16C97F11">
    <w:name w:val="9DD82468848B4C7A803D4C6F16C97F11"/>
  </w:style>
  <w:style w:type="paragraph" w:customStyle="1" w:styleId="153497D966714BA7A124E920CB9C38BE">
    <w:name w:val="153497D966714BA7A124E920CB9C38BE"/>
  </w:style>
  <w:style w:type="paragraph" w:customStyle="1" w:styleId="53AB816D12E3476199AEB38C334F9A0A">
    <w:name w:val="53AB816D12E3476199AEB38C334F9A0A"/>
  </w:style>
  <w:style w:type="paragraph" w:customStyle="1" w:styleId="096368AF516F423096C6E7A873EE64A5">
    <w:name w:val="096368AF516F423096C6E7A873EE64A5"/>
  </w:style>
  <w:style w:type="paragraph" w:customStyle="1" w:styleId="F22D055087A14D32B5D58E3E8568C889">
    <w:name w:val="F22D055087A14D32B5D58E3E8568C889"/>
  </w:style>
  <w:style w:type="paragraph" w:customStyle="1" w:styleId="60CB42230B9B4E2099D44C27A2D997A1">
    <w:name w:val="60CB42230B9B4E2099D44C27A2D997A1"/>
  </w:style>
  <w:style w:type="paragraph" w:customStyle="1" w:styleId="8BBB4FDDA8FE4F1FADED9CC733A921A8">
    <w:name w:val="8BBB4FDDA8FE4F1FADED9CC733A921A8"/>
  </w:style>
  <w:style w:type="paragraph" w:customStyle="1" w:styleId="BDDEA402E2E443E4922EF03B4FAFB40F">
    <w:name w:val="BDDEA402E2E443E4922EF03B4FAFB40F"/>
  </w:style>
  <w:style w:type="paragraph" w:customStyle="1" w:styleId="852542649566471FAA586CA72D8A39A7">
    <w:name w:val="852542649566471FAA586CA72D8A39A7"/>
  </w:style>
  <w:style w:type="paragraph" w:customStyle="1" w:styleId="6FA4D0B37AD04C44B12420D02DD4CB16">
    <w:name w:val="6FA4D0B37AD04C44B12420D02DD4CB16"/>
  </w:style>
  <w:style w:type="paragraph" w:customStyle="1" w:styleId="D98F4C0F6FCE464FAAE3C24A37ACC9E1">
    <w:name w:val="D98F4C0F6FCE464FAAE3C24A37ACC9E1"/>
  </w:style>
  <w:style w:type="paragraph" w:styleId="ListBullet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sz w:val="24"/>
      <w:lang w:val="en-US" w:eastAsia="en-US"/>
    </w:rPr>
  </w:style>
  <w:style w:type="paragraph" w:customStyle="1" w:styleId="599EBE0F7B274D108D572F1E7B15729E">
    <w:name w:val="599EBE0F7B274D108D572F1E7B15729E"/>
  </w:style>
  <w:style w:type="paragraph" w:customStyle="1" w:styleId="19722A16999D4D74AA39A2E39EF5DDCA">
    <w:name w:val="19722A16999D4D74AA39A2E39EF5DDCA"/>
  </w:style>
  <w:style w:type="paragraph" w:customStyle="1" w:styleId="36A2A86AC6864DBCA5E6C1056278978D">
    <w:name w:val="36A2A86AC6864DBCA5E6C1056278978D"/>
  </w:style>
  <w:style w:type="paragraph" w:customStyle="1" w:styleId="3CB176AA07D44EF697C4135F4C15E470">
    <w:name w:val="3CB176AA07D44EF697C4135F4C15E470"/>
  </w:style>
  <w:style w:type="paragraph" w:customStyle="1" w:styleId="FA4C4FDC992442CE9EF0C34E3D1DD395">
    <w:name w:val="FA4C4FDC992442CE9EF0C34E3D1DD395"/>
  </w:style>
  <w:style w:type="paragraph" w:customStyle="1" w:styleId="3EA8E0CC969E40CCB5A15ADDA08A7FCF">
    <w:name w:val="3EA8E0CC969E40CCB5A15ADDA08A7FCF"/>
  </w:style>
  <w:style w:type="paragraph" w:customStyle="1" w:styleId="EE9C56A950E54CB3911C9BD156881815">
    <w:name w:val="EE9C56A950E54CB3911C9BD156881815"/>
  </w:style>
  <w:style w:type="paragraph" w:customStyle="1" w:styleId="32D14B3B374B46DC94B6BA405B77B3D2">
    <w:name w:val="32D14B3B374B46DC94B6BA405B77B3D2"/>
  </w:style>
  <w:style w:type="paragraph" w:customStyle="1" w:styleId="086C3122BEC34B3CA45D477FA8596D21">
    <w:name w:val="086C3122BEC34B3CA45D477FA8596D21"/>
  </w:style>
  <w:style w:type="paragraph" w:customStyle="1" w:styleId="44E6C4C95FB14CF7892CD5D56E721A04">
    <w:name w:val="44E6C4C95FB14CF7892CD5D56E721A04"/>
  </w:style>
  <w:style w:type="paragraph" w:customStyle="1" w:styleId="FA36E226166D4BBBBADA1A226ECC112F">
    <w:name w:val="FA36E226166D4BBBBADA1A226ECC112F"/>
  </w:style>
  <w:style w:type="paragraph" w:customStyle="1" w:styleId="3415749F8C3949A29A529CEBFB57F469">
    <w:name w:val="3415749F8C3949A29A529CEBFB57F469"/>
  </w:style>
  <w:style w:type="paragraph" w:customStyle="1" w:styleId="FD4F6A301B8148B1A9D1826625490324">
    <w:name w:val="FD4F6A301B8148B1A9D1826625490324"/>
  </w:style>
  <w:style w:type="paragraph" w:customStyle="1" w:styleId="954CEE02A9F84EDC85C597566C5D83F0">
    <w:name w:val="954CEE02A9F84EDC85C597566C5D83F0"/>
  </w:style>
  <w:style w:type="paragraph" w:customStyle="1" w:styleId="33916A277528419FAC09A546CBD01ECA">
    <w:name w:val="33916A277528419FAC09A546CBD01ECA"/>
  </w:style>
  <w:style w:type="paragraph" w:customStyle="1" w:styleId="E8AB435999E94DECA6DBE0B7B0E67ED2">
    <w:name w:val="E8AB435999E94DECA6DBE0B7B0E67ED2"/>
  </w:style>
  <w:style w:type="paragraph" w:customStyle="1" w:styleId="BFFD767971D7446482AB5AAA8E41B9B7">
    <w:name w:val="BFFD767971D7446482AB5AAA8E41B9B7"/>
  </w:style>
  <w:style w:type="paragraph" w:customStyle="1" w:styleId="CBC0413DD7B14E66AC3684B0090F3DED">
    <w:name w:val="CBC0413DD7B14E66AC3684B0090F3DED"/>
  </w:style>
  <w:style w:type="paragraph" w:customStyle="1" w:styleId="8D6758B8A7524D138D7EB525328BEAFC">
    <w:name w:val="8D6758B8A7524D138D7EB525328BEAFC"/>
  </w:style>
  <w:style w:type="paragraph" w:customStyle="1" w:styleId="C4D3B1354E58472E8BA6C16E04132B84">
    <w:name w:val="C4D3B1354E58472E8BA6C16E04132B84"/>
  </w:style>
  <w:style w:type="paragraph" w:customStyle="1" w:styleId="F8F9A825633D4DB9BDDA46C88067D772">
    <w:name w:val="F8F9A825633D4DB9BDDA46C88067D772"/>
  </w:style>
  <w:style w:type="paragraph" w:customStyle="1" w:styleId="C518833F2BD84AC5B51CE17B31F08EBD">
    <w:name w:val="C518833F2BD84AC5B51CE17B31F08EBD"/>
  </w:style>
  <w:style w:type="paragraph" w:customStyle="1" w:styleId="276A0E2892434A5FB8D1B0D8374FCF29">
    <w:name w:val="276A0E2892434A5FB8D1B0D8374FCF29"/>
  </w:style>
  <w:style w:type="paragraph" w:customStyle="1" w:styleId="0E31F1F8C2E8471B95632F381B7E5B32">
    <w:name w:val="0E31F1F8C2E8471B95632F381B7E5B32"/>
  </w:style>
  <w:style w:type="paragraph" w:customStyle="1" w:styleId="C3C479B697504B9684A73195BB7B50AA">
    <w:name w:val="C3C479B697504B9684A73195BB7B50AA"/>
  </w:style>
  <w:style w:type="paragraph" w:customStyle="1" w:styleId="B823C35BA37849ACAB78DAB82245C24D">
    <w:name w:val="B823C35BA37849ACAB78DAB82245C24D"/>
  </w:style>
  <w:style w:type="paragraph" w:customStyle="1" w:styleId="2DDCCF6DE99248DDB272FCA4FE98D226">
    <w:name w:val="2DDCCF6DE99248DDB272FCA4FE98D226"/>
  </w:style>
  <w:style w:type="paragraph" w:customStyle="1" w:styleId="594C909E97E44376996C0827643B6E24">
    <w:name w:val="594C909E97E44376996C0827643B6E24"/>
  </w:style>
  <w:style w:type="paragraph" w:customStyle="1" w:styleId="AA000B3B2E1A43DB8AE93034D50E1A69">
    <w:name w:val="AA000B3B2E1A43DB8AE93034D50E1A69"/>
  </w:style>
  <w:style w:type="paragraph" w:customStyle="1" w:styleId="55CA34BDA4124CAFAA8D31F7EF20B394">
    <w:name w:val="55CA34BDA4124CAFAA8D31F7EF20B394"/>
  </w:style>
  <w:style w:type="paragraph" w:customStyle="1" w:styleId="26883509A93143F095F7C15ECCD7601B">
    <w:name w:val="26883509A93143F095F7C15ECCD7601B"/>
  </w:style>
  <w:style w:type="paragraph" w:customStyle="1" w:styleId="275732A5C33A457884ED8EC92F1C469D">
    <w:name w:val="275732A5C33A457884ED8EC92F1C469D"/>
  </w:style>
  <w:style w:type="paragraph" w:customStyle="1" w:styleId="128B1E06CE744723AD29B9F399B53466">
    <w:name w:val="128B1E06CE744723AD29B9F399B53466"/>
  </w:style>
  <w:style w:type="paragraph" w:customStyle="1" w:styleId="0AB2EA17C85D49D0910D52F6CBBBEE65">
    <w:name w:val="0AB2EA17C85D49D0910D52F6CBBBEE65"/>
  </w:style>
  <w:style w:type="paragraph" w:customStyle="1" w:styleId="76099EF394B24AD6881EF315BF82F20F">
    <w:name w:val="76099EF394B24AD6881EF315BF82F20F"/>
  </w:style>
  <w:style w:type="paragraph" w:customStyle="1" w:styleId="02B4BE30FF4E4F6CA48E74B73369328E">
    <w:name w:val="02B4BE30FF4E4F6CA48E74B73369328E"/>
  </w:style>
  <w:style w:type="paragraph" w:customStyle="1" w:styleId="1EE319DD16EB4726B69CFABC911E8FB9">
    <w:name w:val="1EE319DD16EB4726B69CFABC911E8FB9"/>
  </w:style>
  <w:style w:type="paragraph" w:customStyle="1" w:styleId="AF5D22FA2372451AA11769D5275D215C">
    <w:name w:val="AF5D22FA2372451AA11769D5275D215C"/>
  </w:style>
  <w:style w:type="paragraph" w:customStyle="1" w:styleId="090410AC06454848AB9A7A0D46073B5B">
    <w:name w:val="090410AC06454848AB9A7A0D46073B5B"/>
  </w:style>
  <w:style w:type="paragraph" w:customStyle="1" w:styleId="8D7E22E00CEB4F8996CCD79AFEE1FC4D">
    <w:name w:val="8D7E22E00CEB4F8996CCD79AFEE1FC4D"/>
  </w:style>
  <w:style w:type="paragraph" w:customStyle="1" w:styleId="5E5C64780DCA4A51AD66515F2E708982">
    <w:name w:val="5E5C64780DCA4A51AD66515F2E708982"/>
  </w:style>
  <w:style w:type="paragraph" w:customStyle="1" w:styleId="0F116988577A4583B7228B11EB5C2FD3">
    <w:name w:val="0F116988577A4583B7228B11EB5C2FD3"/>
  </w:style>
  <w:style w:type="paragraph" w:customStyle="1" w:styleId="9D195FDFE7A24FFEB08B7EB9E6AEC90A">
    <w:name w:val="9D195FDFE7A24FFEB08B7EB9E6AEC90A"/>
  </w:style>
  <w:style w:type="paragraph" w:customStyle="1" w:styleId="6C718EEB546548D49EE55AF52675204C">
    <w:name w:val="6C718EEB546548D49EE55AF52675204C"/>
  </w:style>
  <w:style w:type="paragraph" w:customStyle="1" w:styleId="34BBD860CC9F47AC80A7367D75A7D0F2">
    <w:name w:val="34BBD860CC9F47AC80A7367D75A7D0F2"/>
  </w:style>
  <w:style w:type="paragraph" w:customStyle="1" w:styleId="716C54BB95744206A0F3CAE2323641E9">
    <w:name w:val="716C54BB95744206A0F3CAE2323641E9"/>
  </w:style>
  <w:style w:type="paragraph" w:customStyle="1" w:styleId="DA1CD778571742EFACA955E0A0CF45D6">
    <w:name w:val="DA1CD778571742EFACA955E0A0CF45D6"/>
  </w:style>
  <w:style w:type="paragraph" w:customStyle="1" w:styleId="171E23BC091C48B984B4FFCAD080AD82">
    <w:name w:val="171E23BC091C48B984B4FFCAD080AD82"/>
  </w:style>
  <w:style w:type="paragraph" w:customStyle="1" w:styleId="EBE78458B5BA4E3C92AADA2598E3CB00">
    <w:name w:val="EBE78458B5BA4E3C92AADA2598E3CB00"/>
  </w:style>
  <w:style w:type="paragraph" w:customStyle="1" w:styleId="E5B9F4BBA5214F678B1F7CF0CD6AA1A6">
    <w:name w:val="E5B9F4BBA5214F678B1F7CF0CD6AA1A6"/>
  </w:style>
  <w:style w:type="paragraph" w:customStyle="1" w:styleId="3E5325EFBF3243C1970118E97266A225">
    <w:name w:val="3E5325EFBF3243C1970118E97266A225"/>
  </w:style>
  <w:style w:type="paragraph" w:customStyle="1" w:styleId="DB053F2A8368439CB5C0D41623345755">
    <w:name w:val="DB053F2A8368439CB5C0D41623345755"/>
  </w:style>
  <w:style w:type="paragraph" w:customStyle="1" w:styleId="AE86046BFDBA43CB8DBF6BD31B5C6E72">
    <w:name w:val="AE86046BFDBA43CB8DBF6BD31B5C6E72"/>
  </w:style>
  <w:style w:type="paragraph" w:customStyle="1" w:styleId="65C32C41F48841A4974B6298E62983A9">
    <w:name w:val="65C32C41F48841A4974B6298E62983A9"/>
  </w:style>
  <w:style w:type="paragraph" w:customStyle="1" w:styleId="C9AEB18A0B9B4689B7D17EA4DAA927C6">
    <w:name w:val="C9AEB18A0B9B4689B7D17EA4DAA927C6"/>
  </w:style>
  <w:style w:type="paragraph" w:customStyle="1" w:styleId="829196BBD85442E19AAD2ECBB42B26A3">
    <w:name w:val="829196BBD85442E19AAD2ECBB42B26A3"/>
  </w:style>
  <w:style w:type="paragraph" w:customStyle="1" w:styleId="43F4F8BA59434B409023A3E61288CBE1">
    <w:name w:val="43F4F8BA59434B409023A3E61288CBE1"/>
  </w:style>
  <w:style w:type="paragraph" w:customStyle="1" w:styleId="6072BFB0205440E2804AB16FA2254078">
    <w:name w:val="6072BFB0205440E2804AB16FA2254078"/>
  </w:style>
  <w:style w:type="paragraph" w:customStyle="1" w:styleId="635C2C6A5AE64D9B86ECC879159822C2">
    <w:name w:val="635C2C6A5AE64D9B86ECC879159822C2"/>
  </w:style>
  <w:style w:type="paragraph" w:customStyle="1" w:styleId="C1B5D55E6A564F5889BA10641A91DAED">
    <w:name w:val="C1B5D55E6A564F5889BA10641A91DAED"/>
  </w:style>
  <w:style w:type="paragraph" w:customStyle="1" w:styleId="8B12F9FD4E4C4A57B9B2C9E3379BC8C1">
    <w:name w:val="8B12F9FD4E4C4A57B9B2C9E3379BC8C1"/>
  </w:style>
  <w:style w:type="paragraph" w:customStyle="1" w:styleId="D2C8714B065F400095270867F4915388">
    <w:name w:val="D2C8714B065F400095270867F4915388"/>
  </w:style>
  <w:style w:type="paragraph" w:customStyle="1" w:styleId="325091F6A55C4F0AACD561937746719B">
    <w:name w:val="325091F6A55C4F0AACD561937746719B"/>
  </w:style>
  <w:style w:type="paragraph" w:customStyle="1" w:styleId="C78ADC37E0B14707B9AEA0BF1A4CABF0">
    <w:name w:val="C78ADC37E0B14707B9AEA0BF1A4CABF0"/>
  </w:style>
  <w:style w:type="paragraph" w:customStyle="1" w:styleId="B3FB096851844AD4BEEA11793EE6A2D1">
    <w:name w:val="B3FB096851844AD4BEEA11793EE6A2D1"/>
  </w:style>
  <w:style w:type="paragraph" w:customStyle="1" w:styleId="F4B60C3B43A442279B57BE2F03081E2A">
    <w:name w:val="F4B60C3B43A442279B57BE2F03081E2A"/>
  </w:style>
  <w:style w:type="paragraph" w:customStyle="1" w:styleId="59FF4BB1D14440B090833BF9300F4D33">
    <w:name w:val="59FF4BB1D14440B090833BF9300F4D33"/>
  </w:style>
  <w:style w:type="paragraph" w:customStyle="1" w:styleId="822E8D1DCBD7428AB918B3FE9AEFDA31">
    <w:name w:val="822E8D1DCBD7428AB918B3FE9AEFDA31"/>
  </w:style>
  <w:style w:type="paragraph" w:customStyle="1" w:styleId="B62D61DE56D64FBABE4AA372230CC6E6">
    <w:name w:val="B62D61DE56D64FBABE4AA372230CC6E6"/>
  </w:style>
  <w:style w:type="paragraph" w:customStyle="1" w:styleId="8BB6FEACE74E416FA710196D16540C07">
    <w:name w:val="8BB6FEACE74E416FA710196D16540C07"/>
  </w:style>
  <w:style w:type="paragraph" w:customStyle="1" w:styleId="FE1C64B21C134BF68E2A9849D083F1DD">
    <w:name w:val="FE1C64B21C134BF68E2A9849D083F1DD"/>
  </w:style>
  <w:style w:type="paragraph" w:customStyle="1" w:styleId="F53BE6202EA54FADBB0018C5DCC7BDE4">
    <w:name w:val="F53BE6202EA54FADBB0018C5DCC7BDE4"/>
  </w:style>
  <w:style w:type="paragraph" w:customStyle="1" w:styleId="A83806C556D245E6A0B6F2747140A3AB">
    <w:name w:val="A83806C556D245E6A0B6F2747140A3AB"/>
  </w:style>
  <w:style w:type="paragraph" w:customStyle="1" w:styleId="EC89281B275C41258FDFB61F3ED796A1">
    <w:name w:val="EC89281B275C41258FDFB61F3ED796A1"/>
  </w:style>
  <w:style w:type="paragraph" w:customStyle="1" w:styleId="330AA74C440949DBAAAFDF08E76F668A">
    <w:name w:val="330AA74C440949DBAAAFDF08E76F668A"/>
  </w:style>
  <w:style w:type="paragraph" w:customStyle="1" w:styleId="8F7BC3E8C19640418FB6D2DB2AFE24E9">
    <w:name w:val="8F7BC3E8C19640418FB6D2DB2AFE24E9"/>
  </w:style>
  <w:style w:type="paragraph" w:customStyle="1" w:styleId="B4F9E00401D74F138F1CE769C7BC995C">
    <w:name w:val="B4F9E00401D74F138F1CE769C7BC995C"/>
  </w:style>
  <w:style w:type="paragraph" w:customStyle="1" w:styleId="C9FB0CA22C71471CABC13CBE34466101">
    <w:name w:val="C9FB0CA22C71471CABC13CBE34466101"/>
  </w:style>
  <w:style w:type="paragraph" w:customStyle="1" w:styleId="9AB6EB0394A74D4D866C98F03A9C6695">
    <w:name w:val="9AB6EB0394A74D4D866C98F03A9C6695"/>
  </w:style>
  <w:style w:type="paragraph" w:customStyle="1" w:styleId="45E8B4956C4A4955A15A49F52C7510D6">
    <w:name w:val="45E8B4956C4A4955A15A49F52C7510D6"/>
  </w:style>
  <w:style w:type="paragraph" w:customStyle="1" w:styleId="D292C7152C324933B5A8EF2768F34E3F">
    <w:name w:val="D292C7152C324933B5A8EF2768F34E3F"/>
  </w:style>
  <w:style w:type="paragraph" w:customStyle="1" w:styleId="B235675762EE44E8AABA930A8117D7B8">
    <w:name w:val="B235675762EE44E8AABA930A8117D7B8"/>
  </w:style>
  <w:style w:type="paragraph" w:customStyle="1" w:styleId="20CDC79FA88B45058E922E865F161AA6">
    <w:name w:val="20CDC79FA88B45058E922E865F161AA6"/>
  </w:style>
  <w:style w:type="paragraph" w:customStyle="1" w:styleId="519FDF2C7BB547EF8F16C17DE545099A">
    <w:name w:val="519FDF2C7BB547EF8F16C17DE545099A"/>
  </w:style>
  <w:style w:type="paragraph" w:customStyle="1" w:styleId="4584502A174A4AAAAB87167BA4E23DDA">
    <w:name w:val="4584502A174A4AAAAB87167BA4E23DDA"/>
  </w:style>
  <w:style w:type="paragraph" w:customStyle="1" w:styleId="69C1EBAB17D0461689073E5689094AEA">
    <w:name w:val="69C1EBAB17D0461689073E5689094AEA"/>
  </w:style>
  <w:style w:type="paragraph" w:customStyle="1" w:styleId="9F4288FD68F840DCA1E6990CE4EFDF8E">
    <w:name w:val="9F4288FD68F840DCA1E6990CE4EFDF8E"/>
  </w:style>
  <w:style w:type="paragraph" w:customStyle="1" w:styleId="9108B44FCE4D4BB18090C2431F64DE28">
    <w:name w:val="9108B44FCE4D4BB18090C2431F64DE28"/>
  </w:style>
  <w:style w:type="paragraph" w:customStyle="1" w:styleId="D150C3F3C29C4C1AB6CF6487A3C181DE">
    <w:name w:val="D150C3F3C29C4C1AB6CF6487A3C181DE"/>
  </w:style>
  <w:style w:type="paragraph" w:customStyle="1" w:styleId="A04483A9B4D649B19996AD70F89F402B">
    <w:name w:val="A04483A9B4D649B19996AD70F89F402B"/>
  </w:style>
  <w:style w:type="paragraph" w:customStyle="1" w:styleId="842633439FAE4D888E4855F2A24DD29E">
    <w:name w:val="842633439FAE4D888E4855F2A24DD29E"/>
  </w:style>
  <w:style w:type="paragraph" w:customStyle="1" w:styleId="B33389920EBC486683F694973D3284AD">
    <w:name w:val="B33389920EBC486683F694973D3284AD"/>
  </w:style>
  <w:style w:type="paragraph" w:customStyle="1" w:styleId="3CB7FA8D97FD444BB5F1F9FAFC8B6A25">
    <w:name w:val="3CB7FA8D97FD444BB5F1F9FAFC8B6A25"/>
  </w:style>
  <w:style w:type="paragraph" w:customStyle="1" w:styleId="EB8093542BC7424B95289EC0C1A4DAD9">
    <w:name w:val="EB8093542BC7424B95289EC0C1A4DAD9"/>
  </w:style>
  <w:style w:type="paragraph" w:customStyle="1" w:styleId="60653853117A42BDAF411952A4005567">
    <w:name w:val="60653853117A42BDAF411952A4005567"/>
  </w:style>
  <w:style w:type="paragraph" w:customStyle="1" w:styleId="D51AE961A497444C968A5D52C9F2B223">
    <w:name w:val="D51AE961A497444C968A5D52C9F2B223"/>
  </w:style>
  <w:style w:type="paragraph" w:customStyle="1" w:styleId="477B45FA11E94A08AF5D273E656A1D90">
    <w:name w:val="477B45FA11E94A08AF5D273E656A1D90"/>
  </w:style>
  <w:style w:type="paragraph" w:customStyle="1" w:styleId="C3B38A2023784E81987DB4E890CF3F98">
    <w:name w:val="C3B38A2023784E81987DB4E890CF3F98"/>
  </w:style>
  <w:style w:type="paragraph" w:customStyle="1" w:styleId="8A75C6BA4CFC48509A10C4DDA7190788">
    <w:name w:val="8A75C6BA4CFC48509A10C4DDA7190788"/>
  </w:style>
  <w:style w:type="paragraph" w:customStyle="1" w:styleId="F9A1DB34E9604CF281805BE4E7A16DAA">
    <w:name w:val="F9A1DB34E9604CF281805BE4E7A16DAA"/>
  </w:style>
  <w:style w:type="paragraph" w:customStyle="1" w:styleId="33FC29775F0E43C9A8AB337AEA70894E">
    <w:name w:val="33FC29775F0E43C9A8AB337AEA70894E"/>
  </w:style>
  <w:style w:type="paragraph" w:customStyle="1" w:styleId="AA0DB9FAA4234FF49F9717BC00BF0EA7">
    <w:name w:val="AA0DB9FAA4234FF49F9717BC00BF0EA7"/>
  </w:style>
  <w:style w:type="paragraph" w:customStyle="1" w:styleId="5B9D756F9EC74EACAFB2EFC8DA15EC74">
    <w:name w:val="5B9D756F9EC74EACAFB2EFC8DA15EC74"/>
  </w:style>
  <w:style w:type="paragraph" w:customStyle="1" w:styleId="A94D05013CB24073A372414D45BA9C71">
    <w:name w:val="A94D05013CB24073A372414D45BA9C71"/>
  </w:style>
  <w:style w:type="paragraph" w:customStyle="1" w:styleId="137D803FCAF84C108C3119725014B9A3">
    <w:name w:val="137D803FCAF84C108C3119725014B9A3"/>
  </w:style>
  <w:style w:type="paragraph" w:customStyle="1" w:styleId="B28A01A9B58040F3948595DED88EB0A1">
    <w:name w:val="B28A01A9B58040F3948595DED88EB0A1"/>
  </w:style>
  <w:style w:type="paragraph" w:customStyle="1" w:styleId="307ABA00C1344FC3A46AB82AF14154C4">
    <w:name w:val="307ABA00C1344FC3A46AB82AF14154C4"/>
  </w:style>
  <w:style w:type="paragraph" w:customStyle="1" w:styleId="6242505C69F448598AF552339AA6CB26">
    <w:name w:val="6242505C69F448598AF552339AA6CB26"/>
  </w:style>
  <w:style w:type="paragraph" w:customStyle="1" w:styleId="978BC503470C4D058F2063FE5BB17621">
    <w:name w:val="978BC503470C4D058F2063FE5BB17621"/>
  </w:style>
  <w:style w:type="paragraph" w:customStyle="1" w:styleId="0C7F01CCE5E548D5A5022B1B1D0AC0A4">
    <w:name w:val="0C7F01CCE5E548D5A5022B1B1D0AC0A4"/>
  </w:style>
  <w:style w:type="paragraph" w:customStyle="1" w:styleId="EDE52B08807C45BDB67DD222E35477E7">
    <w:name w:val="EDE52B08807C45BDB67DD222E35477E7"/>
  </w:style>
  <w:style w:type="paragraph" w:customStyle="1" w:styleId="8A6E72439E8D406C97971DD985437BE8">
    <w:name w:val="8A6E72439E8D406C97971DD985437BE8"/>
  </w:style>
  <w:style w:type="paragraph" w:customStyle="1" w:styleId="26933B095F6942B29DC7E8FA3F435789">
    <w:name w:val="26933B095F6942B29DC7E8FA3F435789"/>
  </w:style>
  <w:style w:type="paragraph" w:customStyle="1" w:styleId="769217482CEA42CA954318E170B7F98D">
    <w:name w:val="769217482CEA42CA954318E170B7F98D"/>
  </w:style>
  <w:style w:type="paragraph" w:customStyle="1" w:styleId="6FD6589D4D11456DB44E2333966F0876">
    <w:name w:val="6FD6589D4D11456DB44E2333966F0876"/>
  </w:style>
  <w:style w:type="paragraph" w:customStyle="1" w:styleId="3928D186C5604215B4FEAF55ACAA5624">
    <w:name w:val="3928D186C5604215B4FEAF55ACAA5624"/>
  </w:style>
  <w:style w:type="paragraph" w:customStyle="1" w:styleId="2AE4E1733228471C936475F19B783058">
    <w:name w:val="2AE4E1733228471C936475F19B783058"/>
  </w:style>
  <w:style w:type="paragraph" w:customStyle="1" w:styleId="AAED925204F84073918F69F1AEB362E4">
    <w:name w:val="AAED925204F84073918F69F1AEB362E4"/>
  </w:style>
  <w:style w:type="paragraph" w:customStyle="1" w:styleId="C801E870CA6441239D953FE3EF2C3600">
    <w:name w:val="C801E870CA6441239D953FE3EF2C3600"/>
  </w:style>
  <w:style w:type="paragraph" w:customStyle="1" w:styleId="329930F18E8B457E9FB04CD083480A48">
    <w:name w:val="329930F18E8B457E9FB04CD083480A48"/>
  </w:style>
  <w:style w:type="paragraph" w:customStyle="1" w:styleId="01B63FFB511842E792469C1DC00C9377">
    <w:name w:val="01B63FFB511842E792469C1DC00C9377"/>
  </w:style>
  <w:style w:type="paragraph" w:customStyle="1" w:styleId="6DBAF525E3A547D595E5F19A27AA984C">
    <w:name w:val="6DBAF525E3A547D595E5F19A27AA984C"/>
  </w:style>
  <w:style w:type="paragraph" w:customStyle="1" w:styleId="DD7F1BFF1A684315976152ED0CCA97F1">
    <w:name w:val="DD7F1BFF1A684315976152ED0CCA97F1"/>
  </w:style>
  <w:style w:type="paragraph" w:customStyle="1" w:styleId="6AFE01FF63544D41855F771370E94803">
    <w:name w:val="6AFE01FF63544D41855F771370E94803"/>
  </w:style>
  <w:style w:type="paragraph" w:customStyle="1" w:styleId="F46A698D64724B90AA5E7F3DE0594248">
    <w:name w:val="F46A698D64724B90AA5E7F3DE0594248"/>
  </w:style>
  <w:style w:type="paragraph" w:customStyle="1" w:styleId="8B0D7D5F45C942E6982E85648604D29B">
    <w:name w:val="8B0D7D5F45C942E6982E85648604D29B"/>
  </w:style>
  <w:style w:type="paragraph" w:customStyle="1" w:styleId="8FB44F4CA81D449EB6EC5B98BD6F3085">
    <w:name w:val="8FB44F4CA81D449EB6EC5B98BD6F3085"/>
  </w:style>
  <w:style w:type="paragraph" w:customStyle="1" w:styleId="A2B853CE61F6444DB18FBC4B7B698B31">
    <w:name w:val="A2B853CE61F6444DB18FBC4B7B698B31"/>
  </w:style>
  <w:style w:type="paragraph" w:customStyle="1" w:styleId="B6195AD61AB841E7AFA0F8262F413F68">
    <w:name w:val="B6195AD61AB841E7AFA0F8262F413F68"/>
  </w:style>
  <w:style w:type="paragraph" w:customStyle="1" w:styleId="CB5D4C97CCE24B6BA5CD89550DF5C01F">
    <w:name w:val="CB5D4C97CCE24B6BA5CD89550DF5C01F"/>
  </w:style>
  <w:style w:type="paragraph" w:customStyle="1" w:styleId="9FEB100338614D9CA31F5016FE9183E4">
    <w:name w:val="9FEB100338614D9CA31F5016FE9183E4"/>
  </w:style>
  <w:style w:type="paragraph" w:customStyle="1" w:styleId="5741EEF1054B43609E6DD41C1FD6B060">
    <w:name w:val="5741EEF1054B43609E6DD41C1FD6B060"/>
  </w:style>
  <w:style w:type="paragraph" w:customStyle="1" w:styleId="7A8F15C5F9944460939D18AE2F8A45E0">
    <w:name w:val="7A8F15C5F9944460939D18AE2F8A45E0"/>
  </w:style>
  <w:style w:type="paragraph" w:customStyle="1" w:styleId="75EB6C0FE7DC44448F8AE143599E1642">
    <w:name w:val="75EB6C0FE7DC44448F8AE143599E1642"/>
  </w:style>
  <w:style w:type="paragraph" w:customStyle="1" w:styleId="8A06648C417846D99A489115CD10FAF7">
    <w:name w:val="8A06648C417846D99A489115CD10FAF7"/>
  </w:style>
  <w:style w:type="paragraph" w:customStyle="1" w:styleId="EBB8200F91334273A07084EBFFB5F3C4">
    <w:name w:val="EBB8200F91334273A07084EBFFB5F3C4"/>
  </w:style>
  <w:style w:type="paragraph" w:customStyle="1" w:styleId="B359C28788D84235961303E5DCA0A1A8">
    <w:name w:val="B359C28788D84235961303E5DCA0A1A8"/>
  </w:style>
  <w:style w:type="paragraph" w:customStyle="1" w:styleId="448DD61427054EBE8D888FA47B89D6A8">
    <w:name w:val="448DD61427054EBE8D888FA47B89D6A8"/>
  </w:style>
  <w:style w:type="paragraph" w:customStyle="1" w:styleId="2949A3E413B64654896EAF5109EA2972">
    <w:name w:val="2949A3E413B64654896EAF5109EA2972"/>
  </w:style>
  <w:style w:type="paragraph" w:customStyle="1" w:styleId="FEF209D827014802A1C6252D201B8F23">
    <w:name w:val="FEF209D827014802A1C6252D201B8F23"/>
  </w:style>
  <w:style w:type="paragraph" w:customStyle="1" w:styleId="7A72CDBE5B684930BB0B2B0E6DD2C14F">
    <w:name w:val="7A72CDBE5B684930BB0B2B0E6DD2C14F"/>
  </w:style>
  <w:style w:type="paragraph" w:customStyle="1" w:styleId="9BB6FC899963481CA51EC4786A758569">
    <w:name w:val="9BB6FC899963481CA51EC4786A758569"/>
  </w:style>
  <w:style w:type="paragraph" w:customStyle="1" w:styleId="364CE0D78ACA4413A837760622E3C089">
    <w:name w:val="364CE0D78ACA4413A837760622E3C089"/>
  </w:style>
  <w:style w:type="paragraph" w:customStyle="1" w:styleId="1C986AF7387F4E7A97205DF400211EC3">
    <w:name w:val="1C986AF7387F4E7A97205DF400211EC3"/>
  </w:style>
  <w:style w:type="paragraph" w:customStyle="1" w:styleId="AC86F91F923943EFB6D9D992A060B17D">
    <w:name w:val="AC86F91F923943EFB6D9D992A060B17D"/>
  </w:style>
  <w:style w:type="paragraph" w:customStyle="1" w:styleId="021DEACF3C2A410591B4A57E883F9863">
    <w:name w:val="021DEACF3C2A410591B4A57E883F9863"/>
  </w:style>
  <w:style w:type="paragraph" w:customStyle="1" w:styleId="B505A45FDC684DC593A6CCD9F22CC779">
    <w:name w:val="B505A45FDC684DC593A6CCD9F22CC779"/>
  </w:style>
  <w:style w:type="paragraph" w:customStyle="1" w:styleId="0A067890608B46CDBE61854F2F9AD722">
    <w:name w:val="0A067890608B46CDBE61854F2F9AD722"/>
  </w:style>
  <w:style w:type="paragraph" w:customStyle="1" w:styleId="F11B9CAA34704F759DC999806A42C41F">
    <w:name w:val="F11B9CAA34704F759DC999806A42C41F"/>
  </w:style>
  <w:style w:type="paragraph" w:customStyle="1" w:styleId="9706A4D8DD3D4BE7B3DB977EFB43BFE6">
    <w:name w:val="9706A4D8DD3D4BE7B3DB977EFB43BFE6"/>
  </w:style>
  <w:style w:type="paragraph" w:customStyle="1" w:styleId="724AC5A4A16D477CA1ACDEF79F24DC9B">
    <w:name w:val="724AC5A4A16D477CA1ACDEF79F24DC9B"/>
  </w:style>
  <w:style w:type="paragraph" w:customStyle="1" w:styleId="1989B752903249899F834DE6CB22F6CF">
    <w:name w:val="1989B752903249899F834DE6CB22F6CF"/>
  </w:style>
  <w:style w:type="paragraph" w:customStyle="1" w:styleId="3ADBA5930C1B415EBFF59F9C5B63E2CC">
    <w:name w:val="3ADBA5930C1B415EBFF59F9C5B63E2CC"/>
  </w:style>
  <w:style w:type="paragraph" w:customStyle="1" w:styleId="4880701938DF4612A84109B10EDD0321">
    <w:name w:val="4880701938DF4612A84109B10EDD0321"/>
  </w:style>
  <w:style w:type="paragraph" w:customStyle="1" w:styleId="E600DAAED9F74EE8B6BCC062D6156111">
    <w:name w:val="E600DAAED9F74EE8B6BCC062D6156111"/>
  </w:style>
  <w:style w:type="paragraph" w:customStyle="1" w:styleId="A05A02B1F53B493D88B18394EF99937E">
    <w:name w:val="A05A02B1F53B493D88B18394EF99937E"/>
  </w:style>
  <w:style w:type="paragraph" w:customStyle="1" w:styleId="C7B0B69FA3624DEDBE1FD30EADC62545">
    <w:name w:val="C7B0B69FA3624DEDBE1FD30EADC62545"/>
  </w:style>
  <w:style w:type="paragraph" w:customStyle="1" w:styleId="C2E369F8E3D34529AABD71CB4B78AEC1">
    <w:name w:val="C2E369F8E3D34529AABD71CB4B78AEC1"/>
  </w:style>
  <w:style w:type="paragraph" w:customStyle="1" w:styleId="34617FCA376C4109B91BA281B551310E">
    <w:name w:val="34617FCA376C4109B91BA281B551310E"/>
  </w:style>
  <w:style w:type="paragraph" w:customStyle="1" w:styleId="F76C9CAD9C554F3EBFA6DC2F13C2A5DC">
    <w:name w:val="F76C9CAD9C554F3EBFA6DC2F13C2A5DC"/>
  </w:style>
  <w:style w:type="paragraph" w:customStyle="1" w:styleId="D2682201C4E84528A930C3A8796CF226">
    <w:name w:val="D2682201C4E84528A930C3A8796CF226"/>
  </w:style>
  <w:style w:type="paragraph" w:customStyle="1" w:styleId="9B949B6AE19D450AB9BFFD2C350F9E70">
    <w:name w:val="9B949B6AE19D450AB9BFFD2C350F9E70"/>
  </w:style>
  <w:style w:type="paragraph" w:customStyle="1" w:styleId="DD73C2218A8E43DBA6AA712C61CE4D7D">
    <w:name w:val="DD73C2218A8E43DBA6AA712C61CE4D7D"/>
  </w:style>
  <w:style w:type="paragraph" w:customStyle="1" w:styleId="337BD0E38C8F4E23A4196FAE523DD822">
    <w:name w:val="337BD0E38C8F4E23A4196FAE523DD822"/>
  </w:style>
  <w:style w:type="paragraph" w:customStyle="1" w:styleId="E9AC2D44E790416D8DA0EEAEEF231B3B">
    <w:name w:val="E9AC2D44E790416D8DA0EEAEEF231B3B"/>
  </w:style>
  <w:style w:type="paragraph" w:customStyle="1" w:styleId="6FCF2E54BC584821AA8E456ED480501C">
    <w:name w:val="6FCF2E54BC584821AA8E456ED480501C"/>
  </w:style>
  <w:style w:type="paragraph" w:customStyle="1" w:styleId="8DC11546943F4468A12F139C26001282">
    <w:name w:val="8DC11546943F4468A12F139C26001282"/>
  </w:style>
  <w:style w:type="paragraph" w:customStyle="1" w:styleId="4D67CEDC88114CA693B5BCE21D0396F8">
    <w:name w:val="4D67CEDC88114CA693B5BCE21D0396F8"/>
  </w:style>
  <w:style w:type="paragraph" w:customStyle="1" w:styleId="5E1DE9E9DECE4321890A919C3C2E3D98">
    <w:name w:val="5E1DE9E9DECE4321890A919C3C2E3D98"/>
  </w:style>
  <w:style w:type="paragraph" w:customStyle="1" w:styleId="BE95762EE13B43A0B0904364E820FDC4">
    <w:name w:val="BE95762EE13B43A0B0904364E820FDC4"/>
  </w:style>
  <w:style w:type="paragraph" w:customStyle="1" w:styleId="307E4E9340654368AD89047062C6446B">
    <w:name w:val="307E4E9340654368AD89047062C6446B"/>
  </w:style>
  <w:style w:type="paragraph" w:customStyle="1" w:styleId="D99EADD6F9DA479EA30F0EDBF4D9AB79">
    <w:name w:val="D99EADD6F9DA479EA30F0EDBF4D9AB79"/>
  </w:style>
  <w:style w:type="paragraph" w:customStyle="1" w:styleId="A3E0F5CB7CBB4D27955A0B5BEC5D624F">
    <w:name w:val="A3E0F5CB7CBB4D27955A0B5BEC5D624F"/>
  </w:style>
  <w:style w:type="paragraph" w:customStyle="1" w:styleId="B92374ABBEAF4720B0B59E868E4AD1B9">
    <w:name w:val="B92374ABBEAF4720B0B59E868E4AD1B9"/>
  </w:style>
  <w:style w:type="paragraph" w:customStyle="1" w:styleId="CA9E899AC05340B9B1268B84E596D508">
    <w:name w:val="CA9E899AC05340B9B1268B84E596D508"/>
  </w:style>
  <w:style w:type="paragraph" w:customStyle="1" w:styleId="262601B641EF46FEAC77C6A8E7AD5554">
    <w:name w:val="262601B641EF46FEAC77C6A8E7AD5554"/>
  </w:style>
  <w:style w:type="paragraph" w:customStyle="1" w:styleId="BCAD507267E442FC8FE3CEBD00E5948C">
    <w:name w:val="BCAD507267E442FC8FE3CEBD00E5948C"/>
  </w:style>
  <w:style w:type="paragraph" w:customStyle="1" w:styleId="4C85A48DDC3745799B6E35EBD309367D">
    <w:name w:val="4C85A48DDC3745799B6E35EBD309367D"/>
  </w:style>
  <w:style w:type="paragraph" w:customStyle="1" w:styleId="8FB56087F86446C8A2EBFE233D6A043D">
    <w:name w:val="8FB56087F86446C8A2EBFE233D6A043D"/>
  </w:style>
  <w:style w:type="paragraph" w:customStyle="1" w:styleId="196AE4F08B504DBFAD1CEF0DBB6AD461">
    <w:name w:val="196AE4F08B504DBFAD1CEF0DBB6AD461"/>
  </w:style>
  <w:style w:type="paragraph" w:customStyle="1" w:styleId="34EE306B1A2F4892A58EF8D4DC12894D">
    <w:name w:val="34EE306B1A2F4892A58EF8D4DC12894D"/>
  </w:style>
  <w:style w:type="paragraph" w:customStyle="1" w:styleId="D18CB893D42F446DB560EEA93D238F89">
    <w:name w:val="D18CB893D42F446DB560EEA93D238F89"/>
  </w:style>
  <w:style w:type="paragraph" w:customStyle="1" w:styleId="4C92A8547E1F4812ACE704B913626CF6">
    <w:name w:val="4C92A8547E1F4812ACE704B913626CF6"/>
  </w:style>
  <w:style w:type="paragraph" w:customStyle="1" w:styleId="A1A74212EFA647C1BABE09AA215381BC">
    <w:name w:val="A1A74212EFA647C1BABE09AA215381BC"/>
  </w:style>
  <w:style w:type="paragraph" w:customStyle="1" w:styleId="4CAED295F6214AC4B2F41F67E7B47958">
    <w:name w:val="4CAED295F6214AC4B2F41F67E7B47958"/>
  </w:style>
  <w:style w:type="paragraph" w:customStyle="1" w:styleId="B5C6996ED6584646BEC8493BC7C00291">
    <w:name w:val="B5C6996ED6584646BEC8493BC7C00291"/>
  </w:style>
  <w:style w:type="paragraph" w:customStyle="1" w:styleId="FE6DA4D7C0174D92BE89952268ED43F9">
    <w:name w:val="FE6DA4D7C0174D92BE89952268ED43F9"/>
  </w:style>
  <w:style w:type="paragraph" w:customStyle="1" w:styleId="E01EDEF629444D629168E125BD9E2330">
    <w:name w:val="E01EDEF629444D629168E125BD9E2330"/>
  </w:style>
  <w:style w:type="paragraph" w:customStyle="1" w:styleId="433FD760AC394821A08A9C7DD7B72E27">
    <w:name w:val="433FD760AC394821A08A9C7DD7B72E27"/>
  </w:style>
  <w:style w:type="paragraph" w:customStyle="1" w:styleId="9131E90403DD471AB93BEDF7C0C8CE5D">
    <w:name w:val="9131E90403DD471AB93BEDF7C0C8CE5D"/>
  </w:style>
  <w:style w:type="paragraph" w:customStyle="1" w:styleId="787A086AAD9C41A5B49D941121F4D013">
    <w:name w:val="787A086AAD9C41A5B49D941121F4D013"/>
  </w:style>
  <w:style w:type="paragraph" w:customStyle="1" w:styleId="B1846F28C7D14A55A235A90D162A80B5">
    <w:name w:val="B1846F28C7D14A55A235A90D162A80B5"/>
  </w:style>
  <w:style w:type="paragraph" w:customStyle="1" w:styleId="EA9D027C5C2B4CAAAD920CA2DDB1421B">
    <w:name w:val="EA9D027C5C2B4CAAAD920CA2DDB1421B"/>
  </w:style>
  <w:style w:type="paragraph" w:customStyle="1" w:styleId="1DD29C0248F64EF28A4BE248FAAEB539">
    <w:name w:val="1DD29C0248F64EF28A4BE248FAAEB539"/>
  </w:style>
  <w:style w:type="paragraph" w:customStyle="1" w:styleId="C5E7CB7436D64E8EA25201BF5D0D3F41">
    <w:name w:val="C5E7CB7436D64E8EA25201BF5D0D3F41"/>
  </w:style>
  <w:style w:type="paragraph" w:customStyle="1" w:styleId="C5CB805AD18A4A5CBC47C815F42C162D">
    <w:name w:val="C5CB805AD18A4A5CBC47C815F42C162D"/>
  </w:style>
  <w:style w:type="paragraph" w:customStyle="1" w:styleId="8DAB88857D8446EB9DFF4127BBAB9B7A">
    <w:name w:val="8DAB88857D8446EB9DFF4127BBAB9B7A"/>
  </w:style>
  <w:style w:type="paragraph" w:customStyle="1" w:styleId="5C3AE283E45548A49149A9D9D04B2B64">
    <w:name w:val="5C3AE283E45548A49149A9D9D04B2B64"/>
  </w:style>
  <w:style w:type="paragraph" w:customStyle="1" w:styleId="8944BDF6D4DF4390A1C43006868B57E1">
    <w:name w:val="8944BDF6D4DF4390A1C43006868B57E1"/>
  </w:style>
  <w:style w:type="paragraph" w:customStyle="1" w:styleId="9849666E68BF4129B76E213DE9A8F4D6">
    <w:name w:val="9849666E68BF4129B76E213DE9A8F4D6"/>
  </w:style>
  <w:style w:type="paragraph" w:customStyle="1" w:styleId="90A4D2E5DE2A4683ACD4BA939FF032C7">
    <w:name w:val="90A4D2E5DE2A4683ACD4BA939FF032C7"/>
  </w:style>
  <w:style w:type="paragraph" w:customStyle="1" w:styleId="85B2A44EA0BB4C2E80ADB61E91F1E4E6">
    <w:name w:val="85B2A44EA0BB4C2E80ADB61E91F1E4E6"/>
  </w:style>
  <w:style w:type="paragraph" w:customStyle="1" w:styleId="8D80F38F709642E48956143B99B1F01B">
    <w:name w:val="8D80F38F709642E48956143B99B1F01B"/>
  </w:style>
  <w:style w:type="paragraph" w:customStyle="1" w:styleId="CF01F6525D8740FD96D6B2254B4385D2">
    <w:name w:val="CF01F6525D8740FD96D6B2254B4385D2"/>
  </w:style>
  <w:style w:type="paragraph" w:customStyle="1" w:styleId="DB732E1E63F4445EA041C8EF7C216062">
    <w:name w:val="DB732E1E63F4445EA041C8EF7C216062"/>
  </w:style>
  <w:style w:type="paragraph" w:customStyle="1" w:styleId="9464579568E64A188F6CCCC7B57BEF24">
    <w:name w:val="9464579568E64A188F6CCCC7B57BEF24"/>
  </w:style>
  <w:style w:type="paragraph" w:customStyle="1" w:styleId="5213BB2F60DB47D2880764E2ABE1BF4F">
    <w:name w:val="5213BB2F60DB47D2880764E2ABE1BF4F"/>
  </w:style>
  <w:style w:type="paragraph" w:customStyle="1" w:styleId="8B8EBE29CDE1480A8263A02D7EA5C87A">
    <w:name w:val="8B8EBE29CDE1480A8263A02D7EA5C87A"/>
  </w:style>
  <w:style w:type="paragraph" w:customStyle="1" w:styleId="B0485AA3A21742D1A70736233C52F763">
    <w:name w:val="B0485AA3A21742D1A70736233C52F763"/>
  </w:style>
  <w:style w:type="paragraph" w:customStyle="1" w:styleId="49ED1929BF8C4421ADA2DDBD5D938E4E">
    <w:name w:val="49ED1929BF8C4421ADA2DDBD5D938E4E"/>
  </w:style>
  <w:style w:type="paragraph" w:customStyle="1" w:styleId="E9228508C0824A038A6D3232F9984041">
    <w:name w:val="E9228508C0824A038A6D3232F9984041"/>
  </w:style>
  <w:style w:type="paragraph" w:customStyle="1" w:styleId="1EF041360BD347BBA72487D46E822B7C">
    <w:name w:val="1EF041360BD347BBA72487D46E822B7C"/>
  </w:style>
  <w:style w:type="paragraph" w:customStyle="1" w:styleId="83CA0A55BAA24415AA8398F601D5C914">
    <w:name w:val="83CA0A55BAA24415AA8398F601D5C914"/>
  </w:style>
  <w:style w:type="paragraph" w:customStyle="1" w:styleId="07FBB294FA9E47D588F89AC7C42D76DF">
    <w:name w:val="07FBB294FA9E47D588F89AC7C42D76DF"/>
  </w:style>
  <w:style w:type="paragraph" w:customStyle="1" w:styleId="AAF63B77A5534C34B20475551B108235">
    <w:name w:val="AAF63B77A5534C34B20475551B108235"/>
  </w:style>
  <w:style w:type="paragraph" w:customStyle="1" w:styleId="ED2731E1A96B42EE9FB90F1E907D79C8">
    <w:name w:val="ED2731E1A96B42EE9FB90F1E907D79C8"/>
  </w:style>
  <w:style w:type="paragraph" w:customStyle="1" w:styleId="65A872683B7044D8A2E4F2A1EA5CB3EE">
    <w:name w:val="65A872683B7044D8A2E4F2A1EA5CB3EE"/>
  </w:style>
  <w:style w:type="paragraph" w:customStyle="1" w:styleId="3928D0BAD0214AF6BC4D125C3EB5628C">
    <w:name w:val="3928D0BAD0214AF6BC4D125C3EB5628C"/>
  </w:style>
  <w:style w:type="paragraph" w:customStyle="1" w:styleId="A3321CB71AFC4EDC95EA12E5BA67FA80">
    <w:name w:val="A3321CB71AFC4EDC95EA12E5BA67FA80"/>
  </w:style>
  <w:style w:type="paragraph" w:customStyle="1" w:styleId="199D1A5EAA794A278442657FDE9F2ABF">
    <w:name w:val="199D1A5EAA794A278442657FDE9F2ABF"/>
  </w:style>
  <w:style w:type="paragraph" w:customStyle="1" w:styleId="0313A310ED7347BB963412200B59EF3F">
    <w:name w:val="0313A310ED7347BB963412200B59EF3F"/>
  </w:style>
  <w:style w:type="paragraph" w:customStyle="1" w:styleId="26074A6744724424B2862FDA8926E578">
    <w:name w:val="26074A6744724424B2862FDA8926E578"/>
  </w:style>
  <w:style w:type="paragraph" w:customStyle="1" w:styleId="5B9C7754D1FF42CEA941B1CE7048E041">
    <w:name w:val="5B9C7754D1FF42CEA941B1CE7048E041"/>
  </w:style>
  <w:style w:type="paragraph" w:customStyle="1" w:styleId="ED670F0E925F4BFE8E8FBB9C52D51832">
    <w:name w:val="ED670F0E925F4BFE8E8FBB9C52D51832"/>
  </w:style>
  <w:style w:type="paragraph" w:customStyle="1" w:styleId="7383A0DD7F5C42A4AD905DAE3BF71DD9">
    <w:name w:val="7383A0DD7F5C42A4AD905DAE3BF71DD9"/>
  </w:style>
  <w:style w:type="paragraph" w:customStyle="1" w:styleId="FCF36C1E654B4246B760074B41F13EE7">
    <w:name w:val="FCF36C1E654B4246B760074B41F13EE7"/>
  </w:style>
  <w:style w:type="paragraph" w:customStyle="1" w:styleId="9C37365DD52B442CBF62E99ACCC095C4">
    <w:name w:val="9C37365DD52B442CBF62E99ACCC095C4"/>
  </w:style>
  <w:style w:type="paragraph" w:customStyle="1" w:styleId="FBAD0D95DF70446DB8B0B032032210A3">
    <w:name w:val="FBAD0D95DF70446DB8B0B032032210A3"/>
  </w:style>
  <w:style w:type="paragraph" w:customStyle="1" w:styleId="EE5F6B1A1EBA4AEC9D0AD53E45C8DEC8">
    <w:name w:val="EE5F6B1A1EBA4AEC9D0AD53E45C8DEC8"/>
  </w:style>
  <w:style w:type="paragraph" w:customStyle="1" w:styleId="7DD4F461AFFB4081A2ABB15243A15371">
    <w:name w:val="7DD4F461AFFB4081A2ABB15243A15371"/>
  </w:style>
  <w:style w:type="paragraph" w:customStyle="1" w:styleId="1E51B949D7AA4294AAFE12EC1F0CFF41">
    <w:name w:val="1E51B949D7AA4294AAFE12EC1F0CFF41"/>
  </w:style>
  <w:style w:type="paragraph" w:customStyle="1" w:styleId="62128662E92345F39F7C0A70C0D43579">
    <w:name w:val="62128662E92345F39F7C0A70C0D43579"/>
  </w:style>
  <w:style w:type="paragraph" w:customStyle="1" w:styleId="104A69CF41F1412C9D7D5A3EFADB53B8">
    <w:name w:val="104A69CF41F1412C9D7D5A3EFADB53B8"/>
  </w:style>
  <w:style w:type="paragraph" w:customStyle="1" w:styleId="87BA71C7E4C14C56B1531B02DA1F4400">
    <w:name w:val="87BA71C7E4C14C56B1531B02DA1F4400"/>
  </w:style>
  <w:style w:type="paragraph" w:customStyle="1" w:styleId="AFE07ECD4BE14D05842AE14DD9A5D064">
    <w:name w:val="AFE07ECD4BE14D05842AE14DD9A5D064"/>
  </w:style>
  <w:style w:type="paragraph" w:customStyle="1" w:styleId="1D5F06A259304D2AB48557AE1AB7D50F">
    <w:name w:val="1D5F06A259304D2AB48557AE1AB7D50F"/>
  </w:style>
  <w:style w:type="paragraph" w:customStyle="1" w:styleId="E8A4EA94DE294383919C0C42F61C9383">
    <w:name w:val="E8A4EA94DE294383919C0C42F61C9383"/>
  </w:style>
  <w:style w:type="paragraph" w:customStyle="1" w:styleId="BAE8564D7C5C4BE698D98F73B4C13166">
    <w:name w:val="BAE8564D7C5C4BE698D98F73B4C13166"/>
  </w:style>
  <w:style w:type="paragraph" w:customStyle="1" w:styleId="D06DB838B7944BEC90E5706864E93CE5">
    <w:name w:val="D06DB838B7944BEC90E5706864E93CE5"/>
  </w:style>
  <w:style w:type="paragraph" w:customStyle="1" w:styleId="C2B9F20FED354E748CC2511BCF974124">
    <w:name w:val="C2B9F20FED354E748CC2511BCF974124"/>
  </w:style>
  <w:style w:type="paragraph" w:customStyle="1" w:styleId="8A2F8AEF99234F69A98BC2F5141E0046">
    <w:name w:val="8A2F8AEF99234F69A98BC2F5141E0046"/>
  </w:style>
  <w:style w:type="paragraph" w:customStyle="1" w:styleId="8C199F82B0084953934CF790F464901D">
    <w:name w:val="8C199F82B0084953934CF790F464901D"/>
  </w:style>
  <w:style w:type="paragraph" w:customStyle="1" w:styleId="6C8E036D1A6C49C186D19F9B87B9741B">
    <w:name w:val="6C8E036D1A6C49C186D19F9B87B9741B"/>
  </w:style>
  <w:style w:type="paragraph" w:customStyle="1" w:styleId="905C0C899C61454F92286E38CAA7C57C">
    <w:name w:val="905C0C899C61454F92286E38CAA7C57C"/>
  </w:style>
  <w:style w:type="paragraph" w:customStyle="1" w:styleId="8D2EA1B4F71C45929D0AA5373CC5C54A">
    <w:name w:val="8D2EA1B4F71C45929D0AA5373CC5C54A"/>
  </w:style>
  <w:style w:type="paragraph" w:customStyle="1" w:styleId="F84BBC3769844C38B8AC642D53030765">
    <w:name w:val="F84BBC3769844C38B8AC642D53030765"/>
  </w:style>
  <w:style w:type="paragraph" w:customStyle="1" w:styleId="C085D9DD2A57431E891F8225A48DEA42">
    <w:name w:val="C085D9DD2A57431E891F8225A48DEA42"/>
  </w:style>
  <w:style w:type="paragraph" w:customStyle="1" w:styleId="370AB521690346BFA60AA789AA5147A4">
    <w:name w:val="370AB521690346BFA60AA789AA5147A4"/>
  </w:style>
  <w:style w:type="paragraph" w:customStyle="1" w:styleId="966E362AE8CB49C5A85B425BEEE7860E">
    <w:name w:val="966E362AE8CB49C5A85B425BEEE7860E"/>
  </w:style>
  <w:style w:type="paragraph" w:customStyle="1" w:styleId="B11B8EB7F0774F03B778B87345AADD5F">
    <w:name w:val="B11B8EB7F0774F03B778B87345AADD5F"/>
  </w:style>
  <w:style w:type="paragraph" w:customStyle="1" w:styleId="91B9A5717286472A92C4E5ED1C79A6A4">
    <w:name w:val="91B9A5717286472A92C4E5ED1C79A6A4"/>
  </w:style>
  <w:style w:type="paragraph" w:customStyle="1" w:styleId="2DCAA3375D0148BF97E866DE967446A7">
    <w:name w:val="2DCAA3375D0148BF97E866DE967446A7"/>
  </w:style>
  <w:style w:type="paragraph" w:customStyle="1" w:styleId="A3BE63362AAF4A7EA91C8A4DC0E99D89">
    <w:name w:val="A3BE63362AAF4A7EA91C8A4DC0E99D89"/>
  </w:style>
  <w:style w:type="paragraph" w:customStyle="1" w:styleId="45C769DC6CC54E3CB7FB078D46F3272C">
    <w:name w:val="45C769DC6CC54E3CB7FB078D46F3272C"/>
  </w:style>
  <w:style w:type="paragraph" w:customStyle="1" w:styleId="BF7E3A5DFE3A446D98466827BF04926B">
    <w:name w:val="BF7E3A5DFE3A446D98466827BF04926B"/>
  </w:style>
  <w:style w:type="paragraph" w:customStyle="1" w:styleId="58A6FD9BFCF04A8E83056E4099D418B4">
    <w:name w:val="58A6FD9BFCF04A8E83056E4099D418B4"/>
  </w:style>
  <w:style w:type="paragraph" w:customStyle="1" w:styleId="F8FB92111DF74D5CB02CAEC2574BB66F">
    <w:name w:val="F8FB92111DF74D5CB02CAEC2574BB66F"/>
  </w:style>
  <w:style w:type="paragraph" w:customStyle="1" w:styleId="925AA9313F7C4C429894A11435DF6CA8">
    <w:name w:val="925AA9313F7C4C429894A11435DF6CA8"/>
  </w:style>
  <w:style w:type="paragraph" w:customStyle="1" w:styleId="873826BED79845849CE90DC4A24F514F">
    <w:name w:val="873826BED79845849CE90DC4A24F514F"/>
  </w:style>
  <w:style w:type="paragraph" w:customStyle="1" w:styleId="559A44FDC6084F3FA7BF9CB001714A67">
    <w:name w:val="559A44FDC6084F3FA7BF9CB001714A67"/>
  </w:style>
  <w:style w:type="paragraph" w:customStyle="1" w:styleId="7FA72ECFF43F4FFCB33AD612B6FB8F91">
    <w:name w:val="7FA72ECFF43F4FFCB33AD612B6FB8F91"/>
  </w:style>
  <w:style w:type="paragraph" w:customStyle="1" w:styleId="C13482105C4D44B9A91DD854CCE9CAAF">
    <w:name w:val="C13482105C4D44B9A91DD854CCE9CAAF"/>
  </w:style>
  <w:style w:type="paragraph" w:customStyle="1" w:styleId="B18E4B37D0F148C8AA61FE1F91865DA1">
    <w:name w:val="B18E4B37D0F148C8AA61FE1F91865DA1"/>
  </w:style>
  <w:style w:type="paragraph" w:customStyle="1" w:styleId="76E086B012D54F9980EA5938BB1C8C69">
    <w:name w:val="76E086B012D54F9980EA5938BB1C8C69"/>
  </w:style>
  <w:style w:type="paragraph" w:customStyle="1" w:styleId="01227B05E6054012B7EB9254A6BFE471">
    <w:name w:val="01227B05E6054012B7EB9254A6BFE471"/>
  </w:style>
  <w:style w:type="paragraph" w:customStyle="1" w:styleId="B12E2FAD758F458587F1C0823CCCC725">
    <w:name w:val="B12E2FAD758F458587F1C0823CCCC725"/>
  </w:style>
  <w:style w:type="paragraph" w:customStyle="1" w:styleId="7197C7034474475A9E13D0181A275189">
    <w:name w:val="7197C7034474475A9E13D0181A275189"/>
  </w:style>
  <w:style w:type="paragraph" w:customStyle="1" w:styleId="C56EB735BA9B4B2DB7FA9EDDF41A31B8">
    <w:name w:val="C56EB735BA9B4B2DB7FA9EDDF41A31B8"/>
  </w:style>
  <w:style w:type="paragraph" w:customStyle="1" w:styleId="7BE2E30DB6394373A2CB476031E5FB6F">
    <w:name w:val="7BE2E30DB6394373A2CB476031E5FB6F"/>
  </w:style>
  <w:style w:type="paragraph" w:customStyle="1" w:styleId="6D947EAC0AF74396AA1129B6BF384382">
    <w:name w:val="6D947EAC0AF74396AA1129B6BF384382"/>
  </w:style>
  <w:style w:type="paragraph" w:customStyle="1" w:styleId="AA80A4E5F89147629F66D34AFC865554">
    <w:name w:val="AA80A4E5F89147629F66D34AFC865554"/>
  </w:style>
  <w:style w:type="paragraph" w:customStyle="1" w:styleId="278CB7A2D9F449B5A8436961BD17B8E7">
    <w:name w:val="278CB7A2D9F449B5A8436961BD17B8E7"/>
  </w:style>
  <w:style w:type="paragraph" w:customStyle="1" w:styleId="1E788F4118FA4C6BA01B5F3683518036">
    <w:name w:val="1E788F4118FA4C6BA01B5F3683518036"/>
  </w:style>
  <w:style w:type="paragraph" w:customStyle="1" w:styleId="69ED2EBC7C144D608605BA1D2D95E3EF">
    <w:name w:val="69ED2EBC7C144D608605BA1D2D95E3EF"/>
  </w:style>
  <w:style w:type="paragraph" w:customStyle="1" w:styleId="66659AD655A34FFBB61B9104D0E04072">
    <w:name w:val="66659AD655A34FFBB61B9104D0E04072"/>
  </w:style>
  <w:style w:type="paragraph" w:customStyle="1" w:styleId="6B71FA021E594ABC8E32060DA319ACD0">
    <w:name w:val="6B71FA021E594ABC8E32060DA319ACD0"/>
  </w:style>
  <w:style w:type="paragraph" w:customStyle="1" w:styleId="B50D101343DC4208A58F5B43E04C9E4F">
    <w:name w:val="B50D101343DC4208A58F5B43E04C9E4F"/>
  </w:style>
  <w:style w:type="paragraph" w:customStyle="1" w:styleId="CE7494C13CE146E394534C8BF1580C7F">
    <w:name w:val="CE7494C13CE146E394534C8BF1580C7F"/>
  </w:style>
  <w:style w:type="paragraph" w:customStyle="1" w:styleId="5E6455E5DFB4474ABF4E24790EB92DD5">
    <w:name w:val="5E6455E5DFB4474ABF4E24790EB92DD5"/>
  </w:style>
  <w:style w:type="paragraph" w:customStyle="1" w:styleId="4C7863B783144AD8902E5260A905EAF6">
    <w:name w:val="4C7863B783144AD8902E5260A905EAF6"/>
  </w:style>
  <w:style w:type="paragraph" w:customStyle="1" w:styleId="241784BABCF349C1968B5F93C25558B5">
    <w:name w:val="241784BABCF349C1968B5F93C25558B5"/>
  </w:style>
  <w:style w:type="paragraph" w:customStyle="1" w:styleId="36B8C25DEA5F48819EF9E5C386C4A4E9">
    <w:name w:val="36B8C25DEA5F48819EF9E5C386C4A4E9"/>
  </w:style>
  <w:style w:type="paragraph" w:customStyle="1" w:styleId="C246E4AAA4D443CA918E97CEB0D37AB3">
    <w:name w:val="C246E4AAA4D443CA918E97CEB0D37AB3"/>
  </w:style>
  <w:style w:type="paragraph" w:customStyle="1" w:styleId="0D604586D1CE491B86ACB6AEDB66BC28">
    <w:name w:val="0D604586D1CE491B86ACB6AEDB66BC28"/>
  </w:style>
  <w:style w:type="paragraph" w:customStyle="1" w:styleId="0C87D95A080F4BAFBCD63DE714C8E527">
    <w:name w:val="0C87D95A080F4BAFBCD63DE714C8E527"/>
  </w:style>
  <w:style w:type="paragraph" w:customStyle="1" w:styleId="9E03AF1A1EB941F48F601DF675AABBFF">
    <w:name w:val="9E03AF1A1EB941F48F601DF675AABBFF"/>
  </w:style>
  <w:style w:type="paragraph" w:customStyle="1" w:styleId="38CD0372B56C4C00AAB0B319AAF09C31">
    <w:name w:val="38CD0372B56C4C00AAB0B319AAF09C31"/>
  </w:style>
  <w:style w:type="paragraph" w:customStyle="1" w:styleId="67BC7106626741858B5B93D0AA92D64F">
    <w:name w:val="67BC7106626741858B5B93D0AA92D64F"/>
  </w:style>
  <w:style w:type="paragraph" w:customStyle="1" w:styleId="983FDDC67DD042EB92489215C29DDC19">
    <w:name w:val="983FDDC67DD042EB92489215C29DDC19"/>
  </w:style>
  <w:style w:type="paragraph" w:customStyle="1" w:styleId="92F4CF4F7549407F85DDE30D6336312A">
    <w:name w:val="92F4CF4F7549407F85DDE30D6336312A"/>
  </w:style>
  <w:style w:type="paragraph" w:customStyle="1" w:styleId="7B8AD59C73804BDB904B314AD466F032">
    <w:name w:val="7B8AD59C73804BDB904B314AD466F032"/>
  </w:style>
  <w:style w:type="paragraph" w:customStyle="1" w:styleId="F68DBC8E18194D789A26D4F5964789B6">
    <w:name w:val="F68DBC8E18194D789A26D4F5964789B6"/>
  </w:style>
  <w:style w:type="paragraph" w:customStyle="1" w:styleId="A1536AE52C5040C29EF11C44852E8298">
    <w:name w:val="A1536AE52C5040C29EF11C44852E8298"/>
  </w:style>
  <w:style w:type="paragraph" w:customStyle="1" w:styleId="53139CC1CCB2425AA4B6DB9DDF6B63D0">
    <w:name w:val="53139CC1CCB2425AA4B6DB9DDF6B63D0"/>
  </w:style>
  <w:style w:type="paragraph" w:customStyle="1" w:styleId="CFAED1D1E38342998D1AC6568DFB5AB9">
    <w:name w:val="CFAED1D1E38342998D1AC6568DFB5AB9"/>
  </w:style>
  <w:style w:type="paragraph" w:customStyle="1" w:styleId="ABEFCCE47CF04AF8B38C5419FEA243FC">
    <w:name w:val="ABEFCCE47CF04AF8B38C5419FEA243FC"/>
  </w:style>
  <w:style w:type="paragraph" w:customStyle="1" w:styleId="DEB82B520D994761826B0583F72B2787">
    <w:name w:val="DEB82B520D994761826B0583F72B2787"/>
  </w:style>
  <w:style w:type="paragraph" w:customStyle="1" w:styleId="DD1E03A5DE9842D099696EB0A731B069">
    <w:name w:val="DD1E03A5DE9842D099696EB0A731B069"/>
  </w:style>
  <w:style w:type="paragraph" w:customStyle="1" w:styleId="8CC7CE5FD5374C319AA33DAC9E4AA040">
    <w:name w:val="8CC7CE5FD5374C319AA33DAC9E4AA040"/>
  </w:style>
  <w:style w:type="paragraph" w:customStyle="1" w:styleId="A435AA057D0345A0A3900DC10A248E81">
    <w:name w:val="A435AA057D0345A0A3900DC10A248E81"/>
  </w:style>
  <w:style w:type="paragraph" w:customStyle="1" w:styleId="6003B7588FE649B5AA99057CFFFA12CF">
    <w:name w:val="6003B7588FE649B5AA99057CFFFA12CF"/>
  </w:style>
  <w:style w:type="paragraph" w:customStyle="1" w:styleId="B6F8E01F254D4AE4A3640E32ABC315DF">
    <w:name w:val="B6F8E01F254D4AE4A3640E32ABC315DF"/>
  </w:style>
  <w:style w:type="paragraph" w:customStyle="1" w:styleId="067D35E480F04C2CAD83645793DB54C2">
    <w:name w:val="067D35E480F04C2CAD83645793DB54C2"/>
  </w:style>
  <w:style w:type="paragraph" w:customStyle="1" w:styleId="2C40A258138E4DF78ABEB1A540E3EDCB">
    <w:name w:val="2C40A258138E4DF78ABEB1A540E3EDCB"/>
  </w:style>
  <w:style w:type="paragraph" w:customStyle="1" w:styleId="796CBFD5C24F4C82A71F3B3466968505">
    <w:name w:val="796CBFD5C24F4C82A71F3B3466968505"/>
  </w:style>
  <w:style w:type="paragraph" w:customStyle="1" w:styleId="F4355FF2DFDE419AADA863541E03CDAD">
    <w:name w:val="F4355FF2DFDE419AADA863541E03CDAD"/>
  </w:style>
  <w:style w:type="paragraph" w:customStyle="1" w:styleId="852292BC1C494F50BE2A1F8C6C3E39DA">
    <w:name w:val="852292BC1C494F50BE2A1F8C6C3E39DA"/>
  </w:style>
  <w:style w:type="paragraph" w:customStyle="1" w:styleId="F6F89ABD46364E6D865A637636BD6C8F">
    <w:name w:val="F6F89ABD46364E6D865A637636BD6C8F"/>
  </w:style>
  <w:style w:type="paragraph" w:customStyle="1" w:styleId="1BD60023C2B1404C98FB1E85450620D4">
    <w:name w:val="1BD60023C2B1404C98FB1E85450620D4"/>
  </w:style>
  <w:style w:type="paragraph" w:customStyle="1" w:styleId="CD8B757D029C4E8CA80880CB2BDD32B8">
    <w:name w:val="CD8B757D029C4E8CA80880CB2BDD32B8"/>
  </w:style>
  <w:style w:type="paragraph" w:customStyle="1" w:styleId="74D5A3D86FD3456384CD6670D332845F">
    <w:name w:val="74D5A3D86FD3456384CD6670D332845F"/>
  </w:style>
  <w:style w:type="paragraph" w:customStyle="1" w:styleId="0894D783A8F84BFCA73560DBE272E16D">
    <w:name w:val="0894D783A8F84BFCA73560DBE272E16D"/>
  </w:style>
  <w:style w:type="paragraph" w:customStyle="1" w:styleId="87A5CECBA27D4F2EBF9DCC86A531B7A9">
    <w:name w:val="87A5CECBA27D4F2EBF9DCC86A531B7A9"/>
  </w:style>
  <w:style w:type="paragraph" w:customStyle="1" w:styleId="DF8BDF7BAF6549678CE3539172B7E577">
    <w:name w:val="DF8BDF7BAF6549678CE3539172B7E577"/>
  </w:style>
  <w:style w:type="paragraph" w:customStyle="1" w:styleId="AF9278E63147417498553A107BE2625F">
    <w:name w:val="AF9278E63147417498553A107BE2625F"/>
  </w:style>
  <w:style w:type="paragraph" w:customStyle="1" w:styleId="2F959387F87B4054B83478B7C11C1071">
    <w:name w:val="2F959387F87B4054B83478B7C11C1071"/>
  </w:style>
  <w:style w:type="paragraph" w:customStyle="1" w:styleId="08CB3DF633BF4DA093429C1A0773185E">
    <w:name w:val="08CB3DF633BF4DA093429C1A0773185E"/>
  </w:style>
  <w:style w:type="paragraph" w:customStyle="1" w:styleId="4BBE4ADF4AFA4C9782F6262BEB61CA6C">
    <w:name w:val="4BBE4ADF4AFA4C9782F6262BEB61CA6C"/>
  </w:style>
  <w:style w:type="paragraph" w:customStyle="1" w:styleId="C1798A1274F44000AD267C89225972C5">
    <w:name w:val="C1798A1274F44000AD267C89225972C5"/>
  </w:style>
  <w:style w:type="paragraph" w:customStyle="1" w:styleId="20C0D4E6241A4AFDB8134F2A4B3FDFF2">
    <w:name w:val="20C0D4E6241A4AFDB8134F2A4B3FDFF2"/>
  </w:style>
  <w:style w:type="paragraph" w:customStyle="1" w:styleId="F8831ADF64654B76917F87787F68B0CD">
    <w:name w:val="F8831ADF64654B76917F87787F68B0CD"/>
  </w:style>
  <w:style w:type="paragraph" w:customStyle="1" w:styleId="3A464A9B5BA64938A87147D24EFA7451">
    <w:name w:val="3A464A9B5BA64938A87147D24EFA7451"/>
  </w:style>
  <w:style w:type="paragraph" w:customStyle="1" w:styleId="07F32281D8734FDFAD08A2796B549402">
    <w:name w:val="07F32281D8734FDFAD08A2796B549402"/>
  </w:style>
  <w:style w:type="paragraph" w:customStyle="1" w:styleId="6EFE61D1C26E43E380FB054EC051BE54">
    <w:name w:val="6EFE61D1C26E43E380FB054EC051BE54"/>
  </w:style>
  <w:style w:type="paragraph" w:customStyle="1" w:styleId="E45A250FCADE4A18AE157F49852E913F">
    <w:name w:val="E45A250FCADE4A18AE157F49852E913F"/>
  </w:style>
  <w:style w:type="paragraph" w:customStyle="1" w:styleId="B678CF6BFB6143579BFA595A29B62A22">
    <w:name w:val="B678CF6BFB6143579BFA595A29B62A22"/>
  </w:style>
  <w:style w:type="paragraph" w:customStyle="1" w:styleId="8A9240678AD04095A70928B42EA73D22">
    <w:name w:val="8A9240678AD04095A70928B42EA73D22"/>
  </w:style>
  <w:style w:type="paragraph" w:customStyle="1" w:styleId="7BC70BE1BACD4AF78908986321A7B739">
    <w:name w:val="7BC70BE1BACD4AF78908986321A7B739"/>
  </w:style>
  <w:style w:type="paragraph" w:customStyle="1" w:styleId="E0CBB304DDBD4660B6318BB5AB4DA516">
    <w:name w:val="E0CBB304DDBD4660B6318BB5AB4DA516"/>
  </w:style>
  <w:style w:type="paragraph" w:customStyle="1" w:styleId="E7496CDDB1654C20AFB613702BB7EF67">
    <w:name w:val="E7496CDDB1654C20AFB613702BB7EF67"/>
  </w:style>
  <w:style w:type="paragraph" w:customStyle="1" w:styleId="139FD601FA7E48AC92F93B42B29426B5">
    <w:name w:val="139FD601FA7E48AC92F93B42B29426B5"/>
  </w:style>
  <w:style w:type="paragraph" w:customStyle="1" w:styleId="14F6DDB768C644B791203591D07A4895">
    <w:name w:val="14F6DDB768C644B791203591D07A4895"/>
  </w:style>
  <w:style w:type="paragraph" w:customStyle="1" w:styleId="C7B60FFE0C9144C386CBEDA0A2DA86A8">
    <w:name w:val="C7B60FFE0C9144C386CBEDA0A2DA86A8"/>
  </w:style>
  <w:style w:type="paragraph" w:customStyle="1" w:styleId="A218A48215C5479FBD5519E419A9439B">
    <w:name w:val="A218A48215C5479FBD5519E419A9439B"/>
  </w:style>
  <w:style w:type="paragraph" w:customStyle="1" w:styleId="CD6954BD97C8406DBECB84D4ECB32CD0">
    <w:name w:val="CD6954BD97C8406DBECB84D4ECB32CD0"/>
  </w:style>
  <w:style w:type="paragraph" w:customStyle="1" w:styleId="FE3F6FCF8E924DBC8DAEB324577281D8">
    <w:name w:val="FE3F6FCF8E924DBC8DAEB324577281D8"/>
  </w:style>
  <w:style w:type="paragraph" w:customStyle="1" w:styleId="103D674ACDD040C6A62C385F6C01718C">
    <w:name w:val="103D674ACDD040C6A62C385F6C01718C"/>
  </w:style>
  <w:style w:type="paragraph" w:customStyle="1" w:styleId="CED232EA387C41A48FBCCDFD768917F1">
    <w:name w:val="CED232EA387C41A48FBCCDFD768917F1"/>
  </w:style>
  <w:style w:type="paragraph" w:customStyle="1" w:styleId="5739FE0438E048F4B8C1D360795980C5">
    <w:name w:val="5739FE0438E048F4B8C1D360795980C5"/>
  </w:style>
  <w:style w:type="paragraph" w:customStyle="1" w:styleId="FC83F7DFE3694F5490E57952024777CA">
    <w:name w:val="FC83F7DFE3694F5490E57952024777CA"/>
  </w:style>
  <w:style w:type="paragraph" w:customStyle="1" w:styleId="AC98E14806D2494FAA50772F5ED4D1FD">
    <w:name w:val="AC98E14806D2494FAA50772F5ED4D1FD"/>
  </w:style>
  <w:style w:type="paragraph" w:customStyle="1" w:styleId="3ED1EF5F2A354DC78155B1BE51403A02">
    <w:name w:val="3ED1EF5F2A354DC78155B1BE51403A02"/>
  </w:style>
  <w:style w:type="paragraph" w:customStyle="1" w:styleId="1F0DFD5C4FE84C49ACAF0EE3F16C0107">
    <w:name w:val="1F0DFD5C4FE84C49ACAF0EE3F16C0107"/>
  </w:style>
  <w:style w:type="paragraph" w:customStyle="1" w:styleId="DD2C0095B03D4A05BC09E93638963C3E">
    <w:name w:val="DD2C0095B03D4A05BC09E93638963C3E"/>
  </w:style>
  <w:style w:type="paragraph" w:customStyle="1" w:styleId="1AE8308E1E4E4AECBF5CBD03A72304EF">
    <w:name w:val="1AE8308E1E4E4AECBF5CBD03A72304EF"/>
  </w:style>
  <w:style w:type="paragraph" w:customStyle="1" w:styleId="B9443168BA0942DEA539C8B7FD965B20">
    <w:name w:val="B9443168BA0942DEA539C8B7FD965B20"/>
  </w:style>
  <w:style w:type="paragraph" w:customStyle="1" w:styleId="E4D5E3F8643D45FD89BF55589049A39B">
    <w:name w:val="E4D5E3F8643D45FD89BF55589049A39B"/>
  </w:style>
  <w:style w:type="paragraph" w:customStyle="1" w:styleId="4CF8847932ED405AAAC6FDE222EFDEBB">
    <w:name w:val="4CF8847932ED405AAAC6FDE222EFDEBB"/>
  </w:style>
  <w:style w:type="paragraph" w:customStyle="1" w:styleId="E7F14145964F4A46ABADF171F8DD3DA1">
    <w:name w:val="E7F14145964F4A46ABADF171F8DD3DA1"/>
  </w:style>
  <w:style w:type="paragraph" w:customStyle="1" w:styleId="36308953BC4C4116B9DF5497B685D6A5">
    <w:name w:val="36308953BC4C4116B9DF5497B685D6A5"/>
  </w:style>
  <w:style w:type="paragraph" w:customStyle="1" w:styleId="9A89F5A03CD44B4CB2191907AD6BB59A">
    <w:name w:val="9A89F5A03CD44B4CB2191907AD6BB59A"/>
  </w:style>
  <w:style w:type="paragraph" w:customStyle="1" w:styleId="1AB5FA3328B84A1A93DF5D85C56E2CA6">
    <w:name w:val="1AB5FA3328B84A1A93DF5D85C56E2CA6"/>
  </w:style>
  <w:style w:type="paragraph" w:customStyle="1" w:styleId="7CFA573924AA4EF989AC5D1C9EE1FDF0">
    <w:name w:val="7CFA573924AA4EF989AC5D1C9EE1FDF0"/>
  </w:style>
  <w:style w:type="paragraph" w:customStyle="1" w:styleId="9A69666BC3DC4914B7CB29E3F5CF4F69">
    <w:name w:val="9A69666BC3DC4914B7CB29E3F5CF4F69"/>
  </w:style>
  <w:style w:type="paragraph" w:customStyle="1" w:styleId="849283AF4EC849588EF48F7CE81552E5">
    <w:name w:val="849283AF4EC849588EF48F7CE81552E5"/>
  </w:style>
  <w:style w:type="paragraph" w:customStyle="1" w:styleId="FA3F2B85D4E240E7B23A38F5F06249B1">
    <w:name w:val="FA3F2B85D4E240E7B23A38F5F06249B1"/>
  </w:style>
  <w:style w:type="paragraph" w:customStyle="1" w:styleId="0BCE755053D245CBB539BE002B820176">
    <w:name w:val="0BCE755053D245CBB539BE002B820176"/>
  </w:style>
  <w:style w:type="paragraph" w:customStyle="1" w:styleId="D7F3FF48B6BC48B5ADD93368C9D1C4A8">
    <w:name w:val="D7F3FF48B6BC48B5ADD93368C9D1C4A8"/>
  </w:style>
  <w:style w:type="paragraph" w:customStyle="1" w:styleId="CE6259FF40B74B8D8D113688FAE824DA">
    <w:name w:val="CE6259FF40B74B8D8D113688FAE824DA"/>
  </w:style>
  <w:style w:type="paragraph" w:customStyle="1" w:styleId="FB83B18A3D594D61B1DE6DBF7667BAD1">
    <w:name w:val="FB83B18A3D594D61B1DE6DBF7667BAD1"/>
  </w:style>
  <w:style w:type="paragraph" w:customStyle="1" w:styleId="DDA71D58CD3949CAB51037E0F49D3C57">
    <w:name w:val="DDA71D58CD3949CAB51037E0F49D3C57"/>
  </w:style>
  <w:style w:type="paragraph" w:customStyle="1" w:styleId="0E305DD235A844169B902945E9C7E939">
    <w:name w:val="0E305DD235A844169B902945E9C7E939"/>
  </w:style>
  <w:style w:type="paragraph" w:customStyle="1" w:styleId="5D5C223F25034423A1D5538A3699B59F">
    <w:name w:val="5D5C223F25034423A1D5538A3699B59F"/>
  </w:style>
  <w:style w:type="paragraph" w:customStyle="1" w:styleId="A104E63062E24115B88CD710312FAC9E">
    <w:name w:val="A104E63062E24115B88CD710312FAC9E"/>
  </w:style>
  <w:style w:type="paragraph" w:customStyle="1" w:styleId="C45E75085EA449ABA038B9A32C29F316">
    <w:name w:val="C45E75085EA449ABA038B9A32C29F316"/>
  </w:style>
  <w:style w:type="paragraph" w:customStyle="1" w:styleId="9067237D966C4AEDB94CAA8D86837120">
    <w:name w:val="9067237D966C4AEDB94CAA8D86837120"/>
  </w:style>
  <w:style w:type="paragraph" w:customStyle="1" w:styleId="B848F95E280B4132AAF56B3AA2232F29">
    <w:name w:val="B848F95E280B4132AAF56B3AA2232F29"/>
  </w:style>
  <w:style w:type="paragraph" w:customStyle="1" w:styleId="1D37BD99A6334BD78A006D583E3DAB41">
    <w:name w:val="1D37BD99A6334BD78A006D583E3DAB41"/>
  </w:style>
  <w:style w:type="paragraph" w:customStyle="1" w:styleId="6B43ECA6D1EB4E5796B30F9E5724397F">
    <w:name w:val="6B43ECA6D1EB4E5796B30F9E5724397F"/>
  </w:style>
  <w:style w:type="paragraph" w:customStyle="1" w:styleId="CA4C0952F5EC4B688AF65E0EB55752B6">
    <w:name w:val="CA4C0952F5EC4B688AF65E0EB55752B6"/>
  </w:style>
  <w:style w:type="paragraph" w:customStyle="1" w:styleId="55C41D1F59024CA38CB9620051AC2224">
    <w:name w:val="55C41D1F59024CA38CB9620051AC2224"/>
  </w:style>
  <w:style w:type="paragraph" w:customStyle="1" w:styleId="C677248E37DD4F97B586433A3DC107FF">
    <w:name w:val="C677248E37DD4F97B586433A3DC107FF"/>
  </w:style>
  <w:style w:type="paragraph" w:customStyle="1" w:styleId="A98F631F61FE4ACAB736B59AF1C2A13E">
    <w:name w:val="A98F631F61FE4ACAB736B59AF1C2A13E"/>
  </w:style>
  <w:style w:type="paragraph" w:customStyle="1" w:styleId="7BF7EC6B37394131A7FD3A1EDEB2D082">
    <w:name w:val="7BF7EC6B37394131A7FD3A1EDEB2D082"/>
  </w:style>
  <w:style w:type="paragraph" w:customStyle="1" w:styleId="FA890864C2404D66A34745F3FAC99348">
    <w:name w:val="FA890864C2404D66A34745F3FAC99348"/>
  </w:style>
  <w:style w:type="paragraph" w:customStyle="1" w:styleId="3054EFA3D901491E80AA66869F9C5A9D">
    <w:name w:val="3054EFA3D901491E80AA66869F9C5A9D"/>
  </w:style>
  <w:style w:type="paragraph" w:customStyle="1" w:styleId="6470350C818F4A5F863B85397151DE2F">
    <w:name w:val="6470350C818F4A5F863B85397151DE2F"/>
  </w:style>
  <w:style w:type="paragraph" w:customStyle="1" w:styleId="A1E0683213614AF79A109BAE1B0388A0">
    <w:name w:val="A1E0683213614AF79A109BAE1B0388A0"/>
  </w:style>
  <w:style w:type="paragraph" w:customStyle="1" w:styleId="2C2BC5D0A26242508984E50796DBAF1F">
    <w:name w:val="2C2BC5D0A26242508984E50796DBAF1F"/>
  </w:style>
  <w:style w:type="paragraph" w:customStyle="1" w:styleId="E14F7E5DD3B540BDA62BC746233BE427">
    <w:name w:val="E14F7E5DD3B540BDA62BC746233BE427"/>
  </w:style>
  <w:style w:type="paragraph" w:customStyle="1" w:styleId="F577FFA462FB41D6B5CCF4280635E477">
    <w:name w:val="F577FFA462FB41D6B5CCF4280635E477"/>
  </w:style>
  <w:style w:type="paragraph" w:customStyle="1" w:styleId="56B6813A7D7C4F18A42CEAE3EE9791B3">
    <w:name w:val="56B6813A7D7C4F18A42CEAE3EE9791B3"/>
  </w:style>
  <w:style w:type="paragraph" w:customStyle="1" w:styleId="E3D1B4D809584EF39EABF1931213A216">
    <w:name w:val="E3D1B4D809584EF39EABF1931213A216"/>
  </w:style>
  <w:style w:type="paragraph" w:customStyle="1" w:styleId="217B87506FB449A2837B3CC777F8891C">
    <w:name w:val="217B87506FB449A2837B3CC777F8891C"/>
  </w:style>
  <w:style w:type="paragraph" w:customStyle="1" w:styleId="06E266F23509494FB96E36362DEF734B">
    <w:name w:val="06E266F23509494FB96E36362DEF734B"/>
  </w:style>
  <w:style w:type="paragraph" w:customStyle="1" w:styleId="C981837DA4014253A03BB88A83BE1403">
    <w:name w:val="C981837DA4014253A03BB88A83BE1403"/>
  </w:style>
  <w:style w:type="paragraph" w:customStyle="1" w:styleId="B014B6E762054FB3B69ACF2999E0FFD0">
    <w:name w:val="B014B6E762054FB3B69ACF2999E0FFD0"/>
  </w:style>
  <w:style w:type="paragraph" w:customStyle="1" w:styleId="5892A609E5F344818926AB3EBE18221D">
    <w:name w:val="5892A609E5F344818926AB3EBE18221D"/>
  </w:style>
  <w:style w:type="paragraph" w:customStyle="1" w:styleId="47A3121D9721475ABA30706EFC49DC25">
    <w:name w:val="47A3121D9721475ABA30706EFC49DC25"/>
  </w:style>
  <w:style w:type="paragraph" w:customStyle="1" w:styleId="C3AC4551BF264C2B9AD8A1607AF1AAD2">
    <w:name w:val="C3AC4551BF264C2B9AD8A1607AF1AAD2"/>
  </w:style>
  <w:style w:type="paragraph" w:customStyle="1" w:styleId="A4F1196F7A4D40D28E06455078AC9364">
    <w:name w:val="A4F1196F7A4D40D28E06455078AC9364"/>
  </w:style>
  <w:style w:type="paragraph" w:customStyle="1" w:styleId="D7DE25D117944A47BC3DCEF512176C77">
    <w:name w:val="D7DE25D117944A47BC3DCEF512176C77"/>
  </w:style>
  <w:style w:type="paragraph" w:customStyle="1" w:styleId="6C168C04338A438E9505CBB122ABC9AE">
    <w:name w:val="6C168C04338A438E9505CBB122ABC9AE"/>
  </w:style>
  <w:style w:type="paragraph" w:customStyle="1" w:styleId="59FECF289C0D47619BC45D82E4890498">
    <w:name w:val="59FECF289C0D47619BC45D82E4890498"/>
  </w:style>
  <w:style w:type="paragraph" w:customStyle="1" w:styleId="F564AE0DE35C4873B83DCD6949F02EAB">
    <w:name w:val="F564AE0DE35C4873B83DCD6949F02EAB"/>
  </w:style>
  <w:style w:type="paragraph" w:customStyle="1" w:styleId="EBF1E1243A964277A5871C8FD03201B8">
    <w:name w:val="EBF1E1243A964277A5871C8FD03201B8"/>
  </w:style>
  <w:style w:type="paragraph" w:customStyle="1" w:styleId="5F15ADAC1A66485FB1CA87442C124F64">
    <w:name w:val="5F15ADAC1A66485FB1CA87442C124F64"/>
  </w:style>
  <w:style w:type="paragraph" w:customStyle="1" w:styleId="CF968B9747524C8799476E53CE309FB7">
    <w:name w:val="CF968B9747524C8799476E53CE309FB7"/>
  </w:style>
  <w:style w:type="paragraph" w:customStyle="1" w:styleId="DB7B69FE79A34716B02C3748D8F6520D">
    <w:name w:val="DB7B69FE79A34716B02C3748D8F6520D"/>
  </w:style>
  <w:style w:type="paragraph" w:customStyle="1" w:styleId="F6850D1CD069471791B9DB814C7BA79E">
    <w:name w:val="F6850D1CD069471791B9DB814C7BA79E"/>
  </w:style>
  <w:style w:type="paragraph" w:customStyle="1" w:styleId="628F593E15904E6DA5DB6935D88EBC54">
    <w:name w:val="628F593E15904E6DA5DB6935D88EBC54"/>
  </w:style>
  <w:style w:type="paragraph" w:customStyle="1" w:styleId="C65A3DE9CD724C93923FD42A81D48EF9">
    <w:name w:val="C65A3DE9CD724C93923FD42A81D48EF9"/>
  </w:style>
  <w:style w:type="paragraph" w:customStyle="1" w:styleId="9CF4B1384BCF4234B2E03041C26B5B12">
    <w:name w:val="9CF4B1384BCF4234B2E03041C26B5B12"/>
  </w:style>
  <w:style w:type="paragraph" w:customStyle="1" w:styleId="5CFE15F3E6CE491692E4FCC6A9173328">
    <w:name w:val="5CFE15F3E6CE491692E4FCC6A9173328"/>
  </w:style>
  <w:style w:type="paragraph" w:customStyle="1" w:styleId="E9F80E1397CF4DA198C00E69DDA22C92">
    <w:name w:val="E9F80E1397CF4DA198C00E69DDA22C92"/>
  </w:style>
  <w:style w:type="paragraph" w:customStyle="1" w:styleId="54523C0C40D8494EB1232D64A9DEC4E0">
    <w:name w:val="54523C0C40D8494EB1232D64A9DEC4E0"/>
  </w:style>
  <w:style w:type="paragraph" w:customStyle="1" w:styleId="28E391833DF54305907272581D5897C5">
    <w:name w:val="28E391833DF54305907272581D5897C5"/>
  </w:style>
  <w:style w:type="paragraph" w:customStyle="1" w:styleId="DA5661091ECF4D6EA0873B430576A89C">
    <w:name w:val="DA5661091ECF4D6EA0873B430576A89C"/>
  </w:style>
  <w:style w:type="paragraph" w:customStyle="1" w:styleId="3E76F8DA58224738874A4CD695A6C6D0">
    <w:name w:val="3E76F8DA58224738874A4CD695A6C6D0"/>
  </w:style>
  <w:style w:type="paragraph" w:customStyle="1" w:styleId="936E0DCD9ADC44DA828CB2F15D666247">
    <w:name w:val="936E0DCD9ADC44DA828CB2F15D666247"/>
  </w:style>
  <w:style w:type="paragraph" w:customStyle="1" w:styleId="CC8D0A6F3CB6422A8DABFF5391635EAB">
    <w:name w:val="CC8D0A6F3CB6422A8DABFF5391635EAB"/>
  </w:style>
  <w:style w:type="paragraph" w:customStyle="1" w:styleId="C8BCC7199F694DE182E18FB7377A62CF">
    <w:name w:val="C8BCC7199F694DE182E18FB7377A62CF"/>
  </w:style>
  <w:style w:type="paragraph" w:customStyle="1" w:styleId="DE4EC16EC01A498F926DBA1789A2EFD7">
    <w:name w:val="DE4EC16EC01A498F926DBA1789A2EFD7"/>
  </w:style>
  <w:style w:type="paragraph" w:customStyle="1" w:styleId="DC6A0245E28E4341BC919151472DE122">
    <w:name w:val="DC6A0245E28E4341BC919151472DE122"/>
  </w:style>
  <w:style w:type="paragraph" w:customStyle="1" w:styleId="465BD921EF474D42A51DC8759B03410D">
    <w:name w:val="465BD921EF474D42A51DC8759B03410D"/>
  </w:style>
  <w:style w:type="paragraph" w:customStyle="1" w:styleId="EB8CCAACFB144DEB892E7FF2E0279DFC">
    <w:name w:val="EB8CCAACFB144DEB892E7FF2E0279DFC"/>
  </w:style>
  <w:style w:type="paragraph" w:customStyle="1" w:styleId="7CD4F02A7AC246549BCEE876A75122CF">
    <w:name w:val="7CD4F02A7AC246549BCEE876A75122CF"/>
  </w:style>
  <w:style w:type="paragraph" w:customStyle="1" w:styleId="641E496755594E459620B2D0510D6ECA">
    <w:name w:val="641E496755594E459620B2D0510D6ECA"/>
  </w:style>
  <w:style w:type="paragraph" w:customStyle="1" w:styleId="8923AD4722A34C84896121939AA2EC5C">
    <w:name w:val="8923AD4722A34C84896121939AA2EC5C"/>
  </w:style>
  <w:style w:type="paragraph" w:customStyle="1" w:styleId="656A6E8BBBEF425F8A46881EF70C18AF">
    <w:name w:val="656A6E8BBBEF425F8A46881EF70C18AF"/>
  </w:style>
  <w:style w:type="paragraph" w:customStyle="1" w:styleId="51D7745A8689464B8C4B6C75D97585C6">
    <w:name w:val="51D7745A8689464B8C4B6C75D97585C6"/>
  </w:style>
  <w:style w:type="paragraph" w:customStyle="1" w:styleId="AB6AB9B519184C20AD540B95CFBB1AB8">
    <w:name w:val="AB6AB9B519184C20AD540B95CFBB1AB8"/>
  </w:style>
  <w:style w:type="paragraph" w:customStyle="1" w:styleId="8B419BFDD778437A8B72D619F68BFCEF">
    <w:name w:val="8B419BFDD778437A8B72D619F68BFCEF"/>
  </w:style>
  <w:style w:type="paragraph" w:customStyle="1" w:styleId="D11A145E343044E29F4115CC9C15801D">
    <w:name w:val="D11A145E343044E29F4115CC9C15801D"/>
  </w:style>
  <w:style w:type="paragraph" w:customStyle="1" w:styleId="2C376CDA0A3B44658DC67DD42AAE32C3">
    <w:name w:val="2C376CDA0A3B44658DC67DD42AAE32C3"/>
  </w:style>
  <w:style w:type="paragraph" w:customStyle="1" w:styleId="A6B562B13181451C976A6D90079EEF9E">
    <w:name w:val="A6B562B13181451C976A6D90079EEF9E"/>
  </w:style>
  <w:style w:type="paragraph" w:customStyle="1" w:styleId="7A898386615F4E558306594943266264">
    <w:name w:val="7A898386615F4E558306594943266264"/>
  </w:style>
  <w:style w:type="paragraph" w:customStyle="1" w:styleId="9FBD407DC4D845A0BC03D0F7587580E1">
    <w:name w:val="9FBD407DC4D845A0BC03D0F7587580E1"/>
  </w:style>
  <w:style w:type="paragraph" w:customStyle="1" w:styleId="2FC8C79FD00349BFB1AD3BA5E9B92B4A">
    <w:name w:val="2FC8C79FD00349BFB1AD3BA5E9B92B4A"/>
  </w:style>
  <w:style w:type="paragraph" w:customStyle="1" w:styleId="D14A95F7334042DBB405EE45F6B5B230">
    <w:name w:val="D14A95F7334042DBB405EE45F6B5B230"/>
  </w:style>
  <w:style w:type="paragraph" w:customStyle="1" w:styleId="ACC4EAE380F14A148643965ABF1C0B3E">
    <w:name w:val="ACC4EAE380F14A148643965ABF1C0B3E"/>
  </w:style>
  <w:style w:type="paragraph" w:customStyle="1" w:styleId="8E590E381B4A405E8E9F2D03BCFDB4FE">
    <w:name w:val="8E590E381B4A405E8E9F2D03BCFDB4FE"/>
  </w:style>
  <w:style w:type="paragraph" w:customStyle="1" w:styleId="47AEDC6A99E4424E839A3B1C44FC50C7">
    <w:name w:val="47AEDC6A99E4424E839A3B1C44FC50C7"/>
  </w:style>
  <w:style w:type="paragraph" w:customStyle="1" w:styleId="3A6A77D7C3964DC9835B0D5E33226327">
    <w:name w:val="3A6A77D7C3964DC9835B0D5E33226327"/>
  </w:style>
  <w:style w:type="paragraph" w:customStyle="1" w:styleId="03902E240C5843D18B1A453EA9D707DD">
    <w:name w:val="03902E240C5843D18B1A453EA9D707DD"/>
  </w:style>
  <w:style w:type="paragraph" w:customStyle="1" w:styleId="8245BA0B86534341BC5BA06024A9211C">
    <w:name w:val="8245BA0B86534341BC5BA06024A9211C"/>
  </w:style>
  <w:style w:type="paragraph" w:customStyle="1" w:styleId="38E3F16B1FB1492CA644A76159FA7F3F">
    <w:name w:val="38E3F16B1FB1492CA644A76159FA7F3F"/>
  </w:style>
  <w:style w:type="paragraph" w:customStyle="1" w:styleId="3016F37674614592A67AB2C1D2806768">
    <w:name w:val="3016F37674614592A67AB2C1D2806768"/>
  </w:style>
  <w:style w:type="paragraph" w:customStyle="1" w:styleId="6C21D6FA51BF4C87829486A189A36065">
    <w:name w:val="6C21D6FA51BF4C87829486A189A36065"/>
  </w:style>
  <w:style w:type="paragraph" w:customStyle="1" w:styleId="94655758842D4FB4999DBA43FBC0B050">
    <w:name w:val="94655758842D4FB4999DBA43FBC0B050"/>
  </w:style>
  <w:style w:type="paragraph" w:customStyle="1" w:styleId="17187BF010C24D3288A8A66F39281E08">
    <w:name w:val="17187BF010C24D3288A8A66F39281E08"/>
  </w:style>
  <w:style w:type="paragraph" w:customStyle="1" w:styleId="6D01B40D4F5F490DA08D245E6F5D79B1">
    <w:name w:val="6D01B40D4F5F490DA08D245E6F5D79B1"/>
  </w:style>
  <w:style w:type="paragraph" w:customStyle="1" w:styleId="01F4E45C39C04A8A88C9D6785304F8DF">
    <w:name w:val="01F4E45C39C04A8A88C9D6785304F8DF"/>
  </w:style>
  <w:style w:type="paragraph" w:customStyle="1" w:styleId="211414B27A7C42A997555CE8557847F2">
    <w:name w:val="211414B27A7C42A997555CE8557847F2"/>
  </w:style>
  <w:style w:type="paragraph" w:customStyle="1" w:styleId="523C4570633743FB8DAA33A977A6C4E8">
    <w:name w:val="523C4570633743FB8DAA33A977A6C4E8"/>
  </w:style>
  <w:style w:type="paragraph" w:customStyle="1" w:styleId="A1F5BB7DB16E4B17A31947C5F2E5FE40">
    <w:name w:val="A1F5BB7DB16E4B17A31947C5F2E5FE40"/>
  </w:style>
  <w:style w:type="paragraph" w:customStyle="1" w:styleId="9C1ADA6B3D5B416091329E59BFFA9103">
    <w:name w:val="9C1ADA6B3D5B416091329E59BFFA9103"/>
  </w:style>
  <w:style w:type="paragraph" w:customStyle="1" w:styleId="083598D798E54F9C8A40D1E39C9384D3">
    <w:name w:val="083598D798E54F9C8A40D1E39C9384D3"/>
  </w:style>
  <w:style w:type="paragraph" w:customStyle="1" w:styleId="6061578A43184CCB99913ED129B0BD91">
    <w:name w:val="6061578A43184CCB99913ED129B0BD91"/>
  </w:style>
  <w:style w:type="paragraph" w:customStyle="1" w:styleId="8675711C8A534C15814C9CE6EBD0E292">
    <w:name w:val="8675711C8A534C15814C9CE6EBD0E292"/>
  </w:style>
  <w:style w:type="paragraph" w:customStyle="1" w:styleId="4F3DA63ACC2644C198E1FA8A89A968C0">
    <w:name w:val="4F3DA63ACC2644C198E1FA8A89A968C0"/>
  </w:style>
  <w:style w:type="paragraph" w:customStyle="1" w:styleId="C299F079372947929633787DC4F6095C">
    <w:name w:val="C299F079372947929633787DC4F6095C"/>
  </w:style>
  <w:style w:type="paragraph" w:customStyle="1" w:styleId="3892EB4AD3014C1586BB92354DE56095">
    <w:name w:val="3892EB4AD3014C1586BB92354DE56095"/>
  </w:style>
  <w:style w:type="paragraph" w:customStyle="1" w:styleId="97AA28253A0445E992EF915BE87D8EF3">
    <w:name w:val="97AA28253A0445E992EF915BE87D8EF3"/>
  </w:style>
  <w:style w:type="paragraph" w:customStyle="1" w:styleId="BDB2E91B7B1D4D2AAE3760FC36C7C4F9">
    <w:name w:val="BDB2E91B7B1D4D2AAE3760FC36C7C4F9"/>
  </w:style>
  <w:style w:type="paragraph" w:customStyle="1" w:styleId="7FC4B13296A142B99BACE8BFFFC41036">
    <w:name w:val="7FC4B13296A142B99BACE8BFFFC41036"/>
  </w:style>
  <w:style w:type="paragraph" w:customStyle="1" w:styleId="365F2F2A199048339860EDB73A8897A4">
    <w:name w:val="365F2F2A199048339860EDB73A8897A4"/>
  </w:style>
  <w:style w:type="paragraph" w:customStyle="1" w:styleId="D9044B9F8E4F452F96F295CE92F91DBF">
    <w:name w:val="D9044B9F8E4F452F96F295CE92F91DBF"/>
  </w:style>
  <w:style w:type="paragraph" w:customStyle="1" w:styleId="75503E1717F345C1AA27188EFFFFDBA1">
    <w:name w:val="75503E1717F345C1AA27188EFFFFDBA1"/>
  </w:style>
  <w:style w:type="paragraph" w:customStyle="1" w:styleId="219370031E174370ADE86EE4223EADB4">
    <w:name w:val="219370031E174370ADE86EE4223EADB4"/>
  </w:style>
  <w:style w:type="paragraph" w:customStyle="1" w:styleId="237ED6CEC872452396B65D9B916FBC0D">
    <w:name w:val="237ED6CEC872452396B65D9B916FBC0D"/>
  </w:style>
  <w:style w:type="paragraph" w:customStyle="1" w:styleId="1BB37810FCC147D695696A38D0935E06">
    <w:name w:val="1BB37810FCC147D695696A38D0935E06"/>
  </w:style>
  <w:style w:type="paragraph" w:customStyle="1" w:styleId="56024A73BB8C4ED893D796CCE646CDE9">
    <w:name w:val="56024A73BB8C4ED893D796CCE646CDE9"/>
  </w:style>
  <w:style w:type="paragraph" w:customStyle="1" w:styleId="632B670F2D994240B5D09DB9056B235C">
    <w:name w:val="632B670F2D994240B5D09DB9056B235C"/>
  </w:style>
  <w:style w:type="paragraph" w:customStyle="1" w:styleId="7C6BDF3A9D474117A8729EE2E326AB3A">
    <w:name w:val="7C6BDF3A9D474117A8729EE2E326AB3A"/>
  </w:style>
  <w:style w:type="paragraph" w:customStyle="1" w:styleId="A96B3BCCFEAF488E95830CC17E8E4C19">
    <w:name w:val="A96B3BCCFEAF488E95830CC17E8E4C19"/>
  </w:style>
  <w:style w:type="paragraph" w:customStyle="1" w:styleId="54A70124411741EABD026865CBD9E6C3">
    <w:name w:val="54A70124411741EABD026865CBD9E6C3"/>
  </w:style>
  <w:style w:type="paragraph" w:customStyle="1" w:styleId="CD2ECD877F844AFEAA11E25A488285E5">
    <w:name w:val="CD2ECD877F844AFEAA11E25A488285E5"/>
  </w:style>
  <w:style w:type="paragraph" w:customStyle="1" w:styleId="2C60404FE4794B7E9820653D8F1EC4F2">
    <w:name w:val="2C60404FE4794B7E9820653D8F1EC4F2"/>
  </w:style>
  <w:style w:type="paragraph" w:customStyle="1" w:styleId="BA606E49A0D7402B80D3A81DAAFAA35A">
    <w:name w:val="BA606E49A0D7402B80D3A81DAAFAA35A"/>
  </w:style>
  <w:style w:type="paragraph" w:customStyle="1" w:styleId="6DC83A81EDDA405CBDB21DCB72194611">
    <w:name w:val="6DC83A81EDDA405CBDB21DCB72194611"/>
  </w:style>
  <w:style w:type="paragraph" w:customStyle="1" w:styleId="A5BD6A9AFF0842DB9EFB8DD8D465CD0C">
    <w:name w:val="A5BD6A9AFF0842DB9EFB8DD8D465CD0C"/>
  </w:style>
  <w:style w:type="paragraph" w:customStyle="1" w:styleId="3BD3F0E6480E432196CE09822F469568">
    <w:name w:val="3BD3F0E6480E432196CE09822F469568"/>
  </w:style>
  <w:style w:type="paragraph" w:customStyle="1" w:styleId="3BEF43D542F34531BE0A33D5C45B0D4D">
    <w:name w:val="3BEF43D542F34531BE0A33D5C45B0D4D"/>
  </w:style>
  <w:style w:type="paragraph" w:customStyle="1" w:styleId="C54ED9F6682A4784BD9AF0ADDCF4D4DD">
    <w:name w:val="C54ED9F6682A4784BD9AF0ADDCF4D4DD"/>
  </w:style>
  <w:style w:type="paragraph" w:customStyle="1" w:styleId="956963B40C47496AA15E9E04BD2B8456">
    <w:name w:val="956963B40C47496AA15E9E04BD2B8456"/>
  </w:style>
  <w:style w:type="paragraph" w:customStyle="1" w:styleId="B763D542D3F1421EAB0B2AED7D70FB48">
    <w:name w:val="B763D542D3F1421EAB0B2AED7D70FB48"/>
  </w:style>
  <w:style w:type="paragraph" w:customStyle="1" w:styleId="075E435B7A4042B5970C0B15387B92E7">
    <w:name w:val="075E435B7A4042B5970C0B15387B92E7"/>
  </w:style>
  <w:style w:type="paragraph" w:customStyle="1" w:styleId="028FF1882F6641CA8D7D720DAB6C5118">
    <w:name w:val="028FF1882F6641CA8D7D720DAB6C5118"/>
  </w:style>
  <w:style w:type="paragraph" w:customStyle="1" w:styleId="D15FF1505BE540668031249CD1066C3C">
    <w:name w:val="D15FF1505BE540668031249CD1066C3C"/>
  </w:style>
  <w:style w:type="paragraph" w:customStyle="1" w:styleId="67B55C350A1A4411B7B0FF268B44D185">
    <w:name w:val="67B55C350A1A4411B7B0FF268B44D185"/>
  </w:style>
  <w:style w:type="paragraph" w:customStyle="1" w:styleId="8FA02A9FA91148B5945B61E21BF67604">
    <w:name w:val="8FA02A9FA91148B5945B61E21BF67604"/>
  </w:style>
  <w:style w:type="paragraph" w:customStyle="1" w:styleId="0FEEE58F3F314EB2AB474F49EDC7DE8A">
    <w:name w:val="0FEEE58F3F314EB2AB474F49EDC7DE8A"/>
  </w:style>
  <w:style w:type="paragraph" w:customStyle="1" w:styleId="02CECC024E6A4E46A9BC8E44301FC0C3">
    <w:name w:val="02CECC024E6A4E46A9BC8E44301FC0C3"/>
  </w:style>
  <w:style w:type="paragraph" w:customStyle="1" w:styleId="ADC4F156499548D5A5FD14D1B79CF2F8">
    <w:name w:val="ADC4F156499548D5A5FD14D1B79CF2F8"/>
  </w:style>
  <w:style w:type="paragraph" w:customStyle="1" w:styleId="49E20321983C4834B529D0CA19B20B7A">
    <w:name w:val="49E20321983C4834B529D0CA19B20B7A"/>
  </w:style>
  <w:style w:type="paragraph" w:customStyle="1" w:styleId="73C33E241AA748AEBECE05E27B92408E">
    <w:name w:val="73C33E241AA748AEBECE05E27B92408E"/>
  </w:style>
  <w:style w:type="paragraph" w:customStyle="1" w:styleId="9A1F52E5531F4369B7D8B1AE13642B5F">
    <w:name w:val="9A1F52E5531F4369B7D8B1AE13642B5F"/>
  </w:style>
  <w:style w:type="paragraph" w:customStyle="1" w:styleId="9743A7712C084557A78E2882AE823CD8">
    <w:name w:val="9743A7712C084557A78E2882AE823CD8"/>
  </w:style>
  <w:style w:type="paragraph" w:customStyle="1" w:styleId="8460B2236BBC4CEA915BB9D18F640CA4">
    <w:name w:val="8460B2236BBC4CEA915BB9D18F640CA4"/>
  </w:style>
  <w:style w:type="paragraph" w:customStyle="1" w:styleId="E057BE6423B94AFDACC52DDA6E51BCA5">
    <w:name w:val="E057BE6423B94AFDACC52DDA6E51BCA5"/>
  </w:style>
  <w:style w:type="paragraph" w:customStyle="1" w:styleId="A5C9C5060ADB4912B996542988936220">
    <w:name w:val="A5C9C5060ADB4912B996542988936220"/>
  </w:style>
  <w:style w:type="paragraph" w:customStyle="1" w:styleId="2A095791BCD049F0BBBC3FD4A79C55C4">
    <w:name w:val="2A095791BCD049F0BBBC3FD4A79C55C4"/>
  </w:style>
  <w:style w:type="paragraph" w:customStyle="1" w:styleId="51BD3F064E41410DA32F12C8C9A3B2BE">
    <w:name w:val="51BD3F064E41410DA32F12C8C9A3B2BE"/>
  </w:style>
  <w:style w:type="paragraph" w:customStyle="1" w:styleId="4D9BC502E30749CFB217A35C9E11EBF8">
    <w:name w:val="4D9BC502E30749CFB217A35C9E11EBF8"/>
  </w:style>
  <w:style w:type="paragraph" w:customStyle="1" w:styleId="0937A384C5E340439DAC17A889BFA8A2">
    <w:name w:val="0937A384C5E340439DAC17A889BFA8A2"/>
  </w:style>
  <w:style w:type="paragraph" w:customStyle="1" w:styleId="7DFDB3AC8EB0401095767A071A82C34E">
    <w:name w:val="7DFDB3AC8EB0401095767A071A82C34E"/>
  </w:style>
  <w:style w:type="paragraph" w:customStyle="1" w:styleId="F915E1D7F0EA4E4C8DF703321A5F0B9B">
    <w:name w:val="F915E1D7F0EA4E4C8DF703321A5F0B9B"/>
  </w:style>
  <w:style w:type="paragraph" w:customStyle="1" w:styleId="EEFFB110771D4781B9FF1E4207D90BD2">
    <w:name w:val="EEFFB110771D4781B9FF1E4207D90BD2"/>
  </w:style>
  <w:style w:type="paragraph" w:customStyle="1" w:styleId="2D17195382A74EF192F5BA2F0188C5FD">
    <w:name w:val="2D17195382A74EF192F5BA2F0188C5FD"/>
  </w:style>
  <w:style w:type="paragraph" w:customStyle="1" w:styleId="950DE942270F4B7B987D435194B5F99C">
    <w:name w:val="950DE942270F4B7B987D435194B5F99C"/>
  </w:style>
  <w:style w:type="paragraph" w:customStyle="1" w:styleId="8B1A1311E7264E6AADFE959E4AE88A57">
    <w:name w:val="8B1A1311E7264E6AADFE959E4AE88A57"/>
  </w:style>
  <w:style w:type="paragraph" w:customStyle="1" w:styleId="14799A95C0E7430F9A57D36305F4B5FE">
    <w:name w:val="14799A95C0E7430F9A57D36305F4B5FE"/>
  </w:style>
  <w:style w:type="paragraph" w:customStyle="1" w:styleId="B2BEFA4AA1484F0683B79BA84B1004C7">
    <w:name w:val="B2BEFA4AA1484F0683B79BA84B1004C7"/>
  </w:style>
  <w:style w:type="paragraph" w:customStyle="1" w:styleId="3F4BF90C26134447B3300F41D4D8AA96">
    <w:name w:val="3F4BF90C26134447B3300F41D4D8AA96"/>
  </w:style>
  <w:style w:type="paragraph" w:customStyle="1" w:styleId="BE45AB4AFBA2488FB6E58A1E143E2302">
    <w:name w:val="BE45AB4AFBA2488FB6E58A1E143E2302"/>
  </w:style>
  <w:style w:type="paragraph" w:customStyle="1" w:styleId="536D77C7678F433B8020955D714B349C">
    <w:name w:val="536D77C7678F433B8020955D714B349C"/>
  </w:style>
  <w:style w:type="paragraph" w:customStyle="1" w:styleId="D309FB69F00B4D52BE882600D16988AF">
    <w:name w:val="D309FB69F00B4D52BE882600D16988AF"/>
  </w:style>
  <w:style w:type="paragraph" w:customStyle="1" w:styleId="C4945F545B6941FEA83FFA2AC5285EFE">
    <w:name w:val="C4945F545B6941FEA83FFA2AC5285EFE"/>
  </w:style>
  <w:style w:type="paragraph" w:customStyle="1" w:styleId="390B4C6D51174656AF92A613435836F9">
    <w:name w:val="390B4C6D51174656AF92A613435836F9"/>
  </w:style>
  <w:style w:type="paragraph" w:customStyle="1" w:styleId="3563B3FEAFC04FBEBB62617C03EDEA9D">
    <w:name w:val="3563B3FEAFC04FBEBB62617C03EDEA9D"/>
  </w:style>
  <w:style w:type="paragraph" w:customStyle="1" w:styleId="857EAFA85552400F9FBBB4B2EECE0C3D">
    <w:name w:val="857EAFA85552400F9FBBB4B2EECE0C3D"/>
  </w:style>
  <w:style w:type="paragraph" w:customStyle="1" w:styleId="FB92255C0ACA4469AF0CE7F73D18901D">
    <w:name w:val="FB92255C0ACA4469AF0CE7F73D18901D"/>
  </w:style>
  <w:style w:type="paragraph" w:customStyle="1" w:styleId="02B4ED0156074D64B3910A0651B22447">
    <w:name w:val="02B4ED0156074D64B3910A0651B22447"/>
  </w:style>
  <w:style w:type="paragraph" w:customStyle="1" w:styleId="104C2970BEE94A33BBE9395B581525A7">
    <w:name w:val="104C2970BEE94A33BBE9395B581525A7"/>
  </w:style>
  <w:style w:type="paragraph" w:customStyle="1" w:styleId="48EF3378D1174D8C9E6F2AB689836C33">
    <w:name w:val="48EF3378D1174D8C9E6F2AB689836C33"/>
  </w:style>
  <w:style w:type="paragraph" w:customStyle="1" w:styleId="B33087871EC247FEBCD64161DBEE69D9">
    <w:name w:val="B33087871EC247FEBCD64161DBEE69D9"/>
  </w:style>
  <w:style w:type="paragraph" w:customStyle="1" w:styleId="1027C5420C254DE5B3BA4AE4E6DC8006">
    <w:name w:val="1027C5420C254DE5B3BA4AE4E6DC8006"/>
  </w:style>
  <w:style w:type="paragraph" w:customStyle="1" w:styleId="6FF5E869107445E6A2BDC182607183D2">
    <w:name w:val="6FF5E869107445E6A2BDC182607183D2"/>
  </w:style>
  <w:style w:type="paragraph" w:customStyle="1" w:styleId="88C707DD583C4614B5683A47EA61A77B">
    <w:name w:val="88C707DD583C4614B5683A47EA61A77B"/>
  </w:style>
  <w:style w:type="paragraph" w:customStyle="1" w:styleId="3B2F408B07D24922967E92B8D69E3AA8">
    <w:name w:val="3B2F408B07D24922967E92B8D69E3AA8"/>
  </w:style>
  <w:style w:type="paragraph" w:customStyle="1" w:styleId="35E047019B6442FD83BD44996EA677A1">
    <w:name w:val="35E047019B6442FD83BD44996EA677A1"/>
  </w:style>
  <w:style w:type="paragraph" w:customStyle="1" w:styleId="A6828DEB455D494EA8A4AC828891D4E4">
    <w:name w:val="A6828DEB455D494EA8A4AC828891D4E4"/>
  </w:style>
  <w:style w:type="paragraph" w:customStyle="1" w:styleId="6F0A2990DC1646EB9F8E62E6FCB1CA77">
    <w:name w:val="6F0A2990DC1646EB9F8E62E6FCB1CA77"/>
  </w:style>
  <w:style w:type="paragraph" w:customStyle="1" w:styleId="9B2DFF917635479F9F40EE02BCBD2E3D">
    <w:name w:val="9B2DFF917635479F9F40EE02BCBD2E3D"/>
  </w:style>
  <w:style w:type="paragraph" w:customStyle="1" w:styleId="8BD4BB773CA24D5BB01F4E4DE68CF5B1">
    <w:name w:val="8BD4BB773CA24D5BB01F4E4DE68CF5B1"/>
  </w:style>
  <w:style w:type="paragraph" w:customStyle="1" w:styleId="FF99EF14D252457193D9A4E73DEFF8F4">
    <w:name w:val="FF99EF14D252457193D9A4E73DEFF8F4"/>
  </w:style>
  <w:style w:type="paragraph" w:customStyle="1" w:styleId="6F5317B9E8A3433C97D497F9BD6F6DB3">
    <w:name w:val="6F5317B9E8A3433C97D497F9BD6F6DB3"/>
  </w:style>
  <w:style w:type="paragraph" w:customStyle="1" w:styleId="D28DBA87E014467C92786FDFCB664831">
    <w:name w:val="D28DBA87E014467C92786FDFCB664831"/>
  </w:style>
  <w:style w:type="paragraph" w:customStyle="1" w:styleId="C402F1A0805F4B8292B375B5A509CFE3">
    <w:name w:val="C402F1A0805F4B8292B375B5A509CFE3"/>
  </w:style>
  <w:style w:type="paragraph" w:customStyle="1" w:styleId="2D83E0AB8EFA43EFAB86B3ACEF96C12B">
    <w:name w:val="2D83E0AB8EFA43EFAB86B3ACEF96C12B"/>
  </w:style>
  <w:style w:type="paragraph" w:customStyle="1" w:styleId="87D12DE4C7BF43B9BBE0F14C7E7DAF2B">
    <w:name w:val="87D12DE4C7BF43B9BBE0F14C7E7DAF2B"/>
  </w:style>
  <w:style w:type="paragraph" w:customStyle="1" w:styleId="4CB939FAB5E7433D869C26DDB35799C6">
    <w:name w:val="4CB939FAB5E7433D869C26DDB35799C6"/>
  </w:style>
  <w:style w:type="paragraph" w:customStyle="1" w:styleId="AEAC3736BBD64F99836D4460DA343A96">
    <w:name w:val="AEAC3736BBD64F99836D4460DA343A96"/>
  </w:style>
  <w:style w:type="paragraph" w:customStyle="1" w:styleId="73CF75CFE86241D283CDAF7311D8AECE">
    <w:name w:val="73CF75CFE86241D283CDAF7311D8AECE"/>
  </w:style>
  <w:style w:type="paragraph" w:customStyle="1" w:styleId="C154A87A469E4C7E8B6219A63C4EBB0C">
    <w:name w:val="C154A87A469E4C7E8B6219A63C4EBB0C"/>
  </w:style>
  <w:style w:type="paragraph" w:customStyle="1" w:styleId="9E7934AF24A544339523E2F6AD9C4956">
    <w:name w:val="9E7934AF24A544339523E2F6AD9C4956"/>
  </w:style>
  <w:style w:type="paragraph" w:customStyle="1" w:styleId="4436D3D47AAE4E48A34347341258BC21">
    <w:name w:val="4436D3D47AAE4E48A34347341258BC21"/>
  </w:style>
  <w:style w:type="paragraph" w:customStyle="1" w:styleId="B7B0B1BE7B9A476584C71BF954BD580E">
    <w:name w:val="B7B0B1BE7B9A476584C71BF954BD580E"/>
  </w:style>
  <w:style w:type="paragraph" w:customStyle="1" w:styleId="F788E00E74104EE59C6540FFA57D4CCE">
    <w:name w:val="F788E00E74104EE59C6540FFA57D4CCE"/>
  </w:style>
  <w:style w:type="paragraph" w:customStyle="1" w:styleId="ACC25092352C46AE8C39EDCE794405B1">
    <w:name w:val="ACC25092352C46AE8C39EDCE794405B1"/>
  </w:style>
  <w:style w:type="paragraph" w:customStyle="1" w:styleId="F24F7CC8CF2649398B6ACFD0D29D14C7">
    <w:name w:val="F24F7CC8CF2649398B6ACFD0D29D14C7"/>
  </w:style>
  <w:style w:type="paragraph" w:customStyle="1" w:styleId="9BA4887D401B491195EC9A6C4D23C954">
    <w:name w:val="9BA4887D401B491195EC9A6C4D23C954"/>
  </w:style>
  <w:style w:type="paragraph" w:customStyle="1" w:styleId="E2331863A16844788DA5A14AEC57AF65">
    <w:name w:val="E2331863A16844788DA5A14AEC57AF65"/>
  </w:style>
  <w:style w:type="paragraph" w:customStyle="1" w:styleId="AA4275ABAAC146A98DCE669A8F1E6703">
    <w:name w:val="AA4275ABAAC146A98DCE669A8F1E6703"/>
  </w:style>
  <w:style w:type="paragraph" w:customStyle="1" w:styleId="273E4C3A5AF04BD5905D83BE073195E5">
    <w:name w:val="273E4C3A5AF04BD5905D83BE073195E5"/>
  </w:style>
  <w:style w:type="paragraph" w:customStyle="1" w:styleId="4C998DFEAE4840F680F26071C4E14755">
    <w:name w:val="4C998DFEAE4840F680F26071C4E14755"/>
  </w:style>
  <w:style w:type="paragraph" w:customStyle="1" w:styleId="E4FAFAE9A450456E8786094B6C847142">
    <w:name w:val="E4FAFAE9A450456E8786094B6C847142"/>
  </w:style>
  <w:style w:type="paragraph" w:customStyle="1" w:styleId="E29B110BE4B348A38C9B06D6F5878AB8">
    <w:name w:val="E29B110BE4B348A38C9B06D6F5878AB8"/>
  </w:style>
  <w:style w:type="paragraph" w:customStyle="1" w:styleId="F93CFECE17C34CD2ACC7EC38EFA21794">
    <w:name w:val="F93CFECE17C34CD2ACC7EC38EFA21794"/>
  </w:style>
  <w:style w:type="paragraph" w:customStyle="1" w:styleId="AEC3152459D34C1C94A2F5D874F2DCC2">
    <w:name w:val="AEC3152459D34C1C94A2F5D874F2DCC2"/>
  </w:style>
  <w:style w:type="paragraph" w:customStyle="1" w:styleId="CE7ADC72CC294438A712F08B5273F152">
    <w:name w:val="CE7ADC72CC294438A712F08B5273F152"/>
  </w:style>
  <w:style w:type="paragraph" w:customStyle="1" w:styleId="D5F1112ADE1248DC8D157371CC20E11A">
    <w:name w:val="D5F1112ADE1248DC8D157371CC20E11A"/>
  </w:style>
  <w:style w:type="paragraph" w:customStyle="1" w:styleId="A23C2655EBF54016ADD9CA703A2B8E50">
    <w:name w:val="A23C2655EBF54016ADD9CA703A2B8E50"/>
  </w:style>
  <w:style w:type="paragraph" w:customStyle="1" w:styleId="010B10A7CCDA47E2A72EE7883E011FFF">
    <w:name w:val="010B10A7CCDA47E2A72EE7883E011FFF"/>
  </w:style>
  <w:style w:type="paragraph" w:customStyle="1" w:styleId="3D5B0C009E4D4EFFA8E67AF3A9631C51">
    <w:name w:val="3D5B0C009E4D4EFFA8E67AF3A9631C51"/>
  </w:style>
  <w:style w:type="paragraph" w:customStyle="1" w:styleId="50F6BCC77FE944EA99C50927ED0A047C">
    <w:name w:val="50F6BCC77FE944EA99C50927ED0A047C"/>
  </w:style>
  <w:style w:type="paragraph" w:customStyle="1" w:styleId="635A4817FD23440C9342F1633DC95778">
    <w:name w:val="635A4817FD23440C9342F1633DC95778"/>
  </w:style>
  <w:style w:type="paragraph" w:customStyle="1" w:styleId="444921F97D2641CD8AABD986AD42C620">
    <w:name w:val="444921F97D2641CD8AABD986AD42C620"/>
  </w:style>
  <w:style w:type="paragraph" w:customStyle="1" w:styleId="C86EF80481D84DE9B208DA6E9EF4D2F3">
    <w:name w:val="C86EF80481D84DE9B208DA6E9EF4D2F3"/>
  </w:style>
  <w:style w:type="paragraph" w:customStyle="1" w:styleId="CEFF6484B3C341EFB66048ED57BC1EA5">
    <w:name w:val="CEFF6484B3C341EFB66048ED57BC1EA5"/>
  </w:style>
  <w:style w:type="paragraph" w:customStyle="1" w:styleId="8C87DFEAE234489DBB6D285ECE338C3F">
    <w:name w:val="8C87DFEAE234489DBB6D285ECE338C3F"/>
  </w:style>
  <w:style w:type="paragraph" w:customStyle="1" w:styleId="4BF1F054494F4CBD902FC44AB313474E">
    <w:name w:val="4BF1F054494F4CBD902FC44AB313474E"/>
  </w:style>
  <w:style w:type="paragraph" w:customStyle="1" w:styleId="7DAA5EA023DC49EC8C788F5F2C545575">
    <w:name w:val="7DAA5EA023DC49EC8C788F5F2C545575"/>
  </w:style>
  <w:style w:type="paragraph" w:customStyle="1" w:styleId="57C128D45C014C9AB8B82EA344AD41B9">
    <w:name w:val="57C128D45C014C9AB8B82EA344AD41B9"/>
  </w:style>
  <w:style w:type="paragraph" w:customStyle="1" w:styleId="35DFB234BB3C4E5EA35A6ADD3A7D5584">
    <w:name w:val="35DFB234BB3C4E5EA35A6ADD3A7D5584"/>
  </w:style>
  <w:style w:type="paragraph" w:customStyle="1" w:styleId="C064218B488D4B558FC9A8E2B55C9E58">
    <w:name w:val="C064218B488D4B558FC9A8E2B55C9E58"/>
  </w:style>
  <w:style w:type="paragraph" w:customStyle="1" w:styleId="08327EA322C145698727305008F12318">
    <w:name w:val="08327EA322C145698727305008F12318"/>
  </w:style>
  <w:style w:type="paragraph" w:customStyle="1" w:styleId="217120A1363848FAA762F129C6D0CEE7">
    <w:name w:val="217120A1363848FAA762F129C6D0CEE7"/>
  </w:style>
  <w:style w:type="paragraph" w:customStyle="1" w:styleId="09775CA167634FB1AC9B2007B82C458C">
    <w:name w:val="09775CA167634FB1AC9B2007B82C458C"/>
  </w:style>
  <w:style w:type="paragraph" w:customStyle="1" w:styleId="3E11D364C48247FBB53CE307253F60D5">
    <w:name w:val="3E11D364C48247FBB53CE307253F60D5"/>
  </w:style>
  <w:style w:type="paragraph" w:customStyle="1" w:styleId="C6A088BD202E48E496201A2979388530">
    <w:name w:val="C6A088BD202E48E496201A2979388530"/>
  </w:style>
  <w:style w:type="paragraph" w:customStyle="1" w:styleId="9AC2C0BFD55D429FBA9D441EE43DBA88">
    <w:name w:val="9AC2C0BFD55D429FBA9D441EE43DBA88"/>
  </w:style>
  <w:style w:type="paragraph" w:customStyle="1" w:styleId="ED16F6EE63C24DC097968BB276887012">
    <w:name w:val="ED16F6EE63C24DC097968BB276887012"/>
  </w:style>
  <w:style w:type="paragraph" w:customStyle="1" w:styleId="425A979228994DEFB4A8581E1D7C25A1">
    <w:name w:val="425A979228994DEFB4A8581E1D7C25A1"/>
  </w:style>
  <w:style w:type="paragraph" w:customStyle="1" w:styleId="2735EDC7D8D94DB59CC8B649A4014E32">
    <w:name w:val="2735EDC7D8D94DB59CC8B649A4014E32"/>
  </w:style>
  <w:style w:type="paragraph" w:customStyle="1" w:styleId="F9358ED6335543049DC03FB921CAE09D">
    <w:name w:val="F9358ED6335543049DC03FB921CAE09D"/>
  </w:style>
  <w:style w:type="paragraph" w:customStyle="1" w:styleId="2CFA31CFDCFE4691A2920822E899BCD6">
    <w:name w:val="2CFA31CFDCFE4691A2920822E899BCD6"/>
  </w:style>
  <w:style w:type="paragraph" w:customStyle="1" w:styleId="8A611164F40D4E4099B39F85EC00CBE6">
    <w:name w:val="8A611164F40D4E4099B39F85EC00CBE6"/>
  </w:style>
  <w:style w:type="paragraph" w:customStyle="1" w:styleId="69E066B5664E46029C257B687D36561E">
    <w:name w:val="69E066B5664E46029C257B687D36561E"/>
  </w:style>
  <w:style w:type="paragraph" w:customStyle="1" w:styleId="21EF2263FCBC4C53B4142561DFCCCEE7">
    <w:name w:val="21EF2263FCBC4C53B4142561DFCCCEE7"/>
  </w:style>
  <w:style w:type="paragraph" w:customStyle="1" w:styleId="6A190A78911D4562A593147A2F53052D">
    <w:name w:val="6A190A78911D4562A593147A2F53052D"/>
    <w:rsid w:val="005416E9"/>
  </w:style>
  <w:style w:type="paragraph" w:customStyle="1" w:styleId="3910FA3F852F4DE0A78EFA95D33585AB">
    <w:name w:val="3910FA3F852F4DE0A78EFA95D33585AB"/>
    <w:rsid w:val="005416E9"/>
  </w:style>
  <w:style w:type="paragraph" w:customStyle="1" w:styleId="D842EBC801394DCBBA3758F808DB306D">
    <w:name w:val="D842EBC801394DCBBA3758F808DB306D"/>
    <w:rsid w:val="005416E9"/>
  </w:style>
  <w:style w:type="paragraph" w:customStyle="1" w:styleId="624F586C7648433581603948EBF54DD5">
    <w:name w:val="624F586C7648433581603948EBF54DD5"/>
    <w:rsid w:val="005416E9"/>
  </w:style>
  <w:style w:type="paragraph" w:customStyle="1" w:styleId="B80531D09E884317A01E5CDB14DDAEAC">
    <w:name w:val="B80531D09E884317A01E5CDB14DDAEAC"/>
    <w:rsid w:val="005416E9"/>
  </w:style>
  <w:style w:type="paragraph" w:customStyle="1" w:styleId="F57ED05076044A12B4C29DD5B86A6143">
    <w:name w:val="F57ED05076044A12B4C29DD5B86A6143"/>
    <w:rsid w:val="005416E9"/>
  </w:style>
  <w:style w:type="paragraph" w:customStyle="1" w:styleId="E0E65B1B100E4127B352EF2BAAB51C8D">
    <w:name w:val="E0E65B1B100E4127B352EF2BAAB51C8D"/>
    <w:rsid w:val="005416E9"/>
  </w:style>
  <w:style w:type="paragraph" w:customStyle="1" w:styleId="FD00F85C3ACD4EAA8D823ADD983F7053">
    <w:name w:val="FD00F85C3ACD4EAA8D823ADD983F7053"/>
    <w:rsid w:val="005416E9"/>
  </w:style>
  <w:style w:type="paragraph" w:customStyle="1" w:styleId="FF294BBE24AA4D8E924E7A9357529EA8">
    <w:name w:val="FF294BBE24AA4D8E924E7A9357529EA8"/>
    <w:rsid w:val="005416E9"/>
  </w:style>
  <w:style w:type="paragraph" w:customStyle="1" w:styleId="9EA92991FC5D485C82BCA0F2EC2394EB">
    <w:name w:val="9EA92991FC5D485C82BCA0F2EC2394EB"/>
    <w:rsid w:val="005416E9"/>
  </w:style>
  <w:style w:type="paragraph" w:customStyle="1" w:styleId="BF4276CDF69141C68A368FF4CE38CC65">
    <w:name w:val="BF4276CDF69141C68A368FF4CE38CC65"/>
    <w:rsid w:val="005416E9"/>
  </w:style>
  <w:style w:type="paragraph" w:customStyle="1" w:styleId="583BB886C5C843128E8974D52E2CF349">
    <w:name w:val="583BB886C5C843128E8974D52E2CF349"/>
    <w:rsid w:val="005416E9"/>
  </w:style>
  <w:style w:type="paragraph" w:customStyle="1" w:styleId="B3D7D6E63E5D4A27BBD538057D7CFA22">
    <w:name w:val="B3D7D6E63E5D4A27BBD538057D7CFA22"/>
    <w:rsid w:val="005416E9"/>
  </w:style>
  <w:style w:type="paragraph" w:customStyle="1" w:styleId="02B2CFFFCC5B42738CDA15EB1567A77B">
    <w:name w:val="02B2CFFFCC5B42738CDA15EB1567A77B"/>
    <w:rsid w:val="005416E9"/>
  </w:style>
  <w:style w:type="paragraph" w:customStyle="1" w:styleId="0E5A62FF986D444AA320143418E9C439">
    <w:name w:val="0E5A62FF986D444AA320143418E9C439"/>
    <w:rsid w:val="005416E9"/>
  </w:style>
  <w:style w:type="paragraph" w:customStyle="1" w:styleId="6D5215AA8C3E4AB1A332787FCE46F5B0">
    <w:name w:val="6D5215AA8C3E4AB1A332787FCE46F5B0"/>
    <w:rsid w:val="005416E9"/>
  </w:style>
  <w:style w:type="paragraph" w:customStyle="1" w:styleId="ABD004BFA44345E0B3C360114480975F">
    <w:name w:val="ABD004BFA44345E0B3C360114480975F"/>
    <w:rsid w:val="005416E9"/>
  </w:style>
  <w:style w:type="paragraph" w:customStyle="1" w:styleId="126281253C764CE1A70FDE11C6051A08">
    <w:name w:val="126281253C764CE1A70FDE11C6051A08"/>
    <w:rsid w:val="005416E9"/>
  </w:style>
  <w:style w:type="paragraph" w:customStyle="1" w:styleId="6143D9EA738E4696B81BBBEFAA313AD0">
    <w:name w:val="6143D9EA738E4696B81BBBEFAA313AD0"/>
    <w:rsid w:val="005416E9"/>
  </w:style>
  <w:style w:type="paragraph" w:customStyle="1" w:styleId="2123BAFCC2D84CBBB0A7FBB4B29DE093">
    <w:name w:val="2123BAFCC2D84CBBB0A7FBB4B29DE093"/>
    <w:rsid w:val="005416E9"/>
  </w:style>
  <w:style w:type="paragraph" w:customStyle="1" w:styleId="12675E8A9E8D451D956ABEAB9437D17C">
    <w:name w:val="12675E8A9E8D451D956ABEAB9437D17C"/>
    <w:rsid w:val="005416E9"/>
  </w:style>
  <w:style w:type="paragraph" w:customStyle="1" w:styleId="3144BD43EED549A3AEF2C521AE3C2589">
    <w:name w:val="3144BD43EED549A3AEF2C521AE3C2589"/>
    <w:rsid w:val="005416E9"/>
  </w:style>
  <w:style w:type="paragraph" w:customStyle="1" w:styleId="36489B0C17BE4140829C30A72A7ABD30">
    <w:name w:val="36489B0C17BE4140829C30A72A7ABD30"/>
    <w:rsid w:val="005416E9"/>
  </w:style>
  <w:style w:type="paragraph" w:customStyle="1" w:styleId="6C276F8E8FC4479D95582F6FE21E0871">
    <w:name w:val="6C276F8E8FC4479D95582F6FE21E0871"/>
    <w:rsid w:val="005416E9"/>
  </w:style>
  <w:style w:type="paragraph" w:customStyle="1" w:styleId="8BC69106DAF741D8BC2AA968194CD022">
    <w:name w:val="8BC69106DAF741D8BC2AA968194CD022"/>
    <w:rsid w:val="005416E9"/>
  </w:style>
  <w:style w:type="paragraph" w:customStyle="1" w:styleId="ABA79031583F4AD5BC15885F61046588">
    <w:name w:val="ABA79031583F4AD5BC15885F61046588"/>
    <w:rsid w:val="00E037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F9A196-CAFF-4056-A692-209B0BE006B5}">
  <ds:schemaRefs>
    <ds:schemaRef ds:uri="http://www.w3.org/XML/1998/namespace"/>
    <ds:schemaRef ds:uri="http://purl.org/dc/dcmitype/"/>
    <ds:schemaRef ds:uri="71af3243-3dd4-4a8d-8c0d-dd76da1f02a5"/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16c05727-aa75-4e4a-9b5f-8a80a1165891"/>
  </ds:schemaRefs>
</ds:datastoreItem>
</file>

<file path=customXml/itemProps4.xml><?xml version="1.0" encoding="utf-8"?>
<ds:datastoreItem xmlns:ds="http://schemas.openxmlformats.org/officeDocument/2006/customXml" ds:itemID="{0CD7619F-0759-42E7-8344-B3F455E01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9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2019-08-11T00:45:00Z</dcterms:created>
  <dcterms:modified xsi:type="dcterms:W3CDTF">2019-08-11T00:45:00Z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